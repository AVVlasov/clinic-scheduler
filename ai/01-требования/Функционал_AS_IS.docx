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674E7" w14:textId="77777777" w:rsidR="00344CE9" w:rsidRPr="00E2119B" w:rsidRDefault="00344CE9" w:rsidP="00325D12">
      <w:bookmarkStart w:id="0" w:name="scroll-bookmark-1"/>
      <w:bookmarkStart w:id="1" w:name="1"/>
      <w:bookmarkEnd w:id="0"/>
    </w:p>
    <w:p w14:paraId="3CEFA0B4" w14:textId="77777777" w:rsidR="009176F2" w:rsidRPr="00854449" w:rsidRDefault="009176F2" w:rsidP="00325D12"/>
    <w:p w14:paraId="4FF4EA9D" w14:textId="77777777" w:rsidR="00CF0B4F" w:rsidRPr="00854449" w:rsidRDefault="00CF0B4F" w:rsidP="00325D12"/>
    <w:p w14:paraId="01D95EFB" w14:textId="77777777" w:rsidR="00B175AB" w:rsidRDefault="00B175AB" w:rsidP="00325D12"/>
    <w:p w14:paraId="0B1D83C6" w14:textId="77777777" w:rsidR="003B0A49" w:rsidRDefault="003B0A49" w:rsidP="00325D12"/>
    <w:p w14:paraId="06550C71" w14:textId="77777777" w:rsidR="003B0A49" w:rsidRDefault="003B0A49" w:rsidP="00325D12"/>
    <w:p w14:paraId="07CAF66E" w14:textId="77777777" w:rsidR="003B0A49" w:rsidRDefault="003B0A49" w:rsidP="00325D12"/>
    <w:p w14:paraId="105C84B4" w14:textId="77777777" w:rsidR="00E33F00" w:rsidRDefault="00E33F00" w:rsidP="00325D12"/>
    <w:p w14:paraId="485B9671" w14:textId="77777777" w:rsidR="00E33F00" w:rsidRDefault="00E33F00" w:rsidP="00325D12"/>
    <w:p w14:paraId="7CA74C52" w14:textId="77777777" w:rsidR="007F3C14" w:rsidRPr="00982ADA" w:rsidRDefault="007F3C14" w:rsidP="00C745BE">
      <w:pPr>
        <w:pStyle w:val="phtitlepagesystemfull"/>
        <w:rPr>
          <w:lang w:val="en-US"/>
        </w:rPr>
      </w:pPr>
    </w:p>
    <w:p w14:paraId="3927D116" w14:textId="77777777" w:rsidR="00E56C6C" w:rsidRPr="006243AB" w:rsidRDefault="006243AB" w:rsidP="00C745BE">
      <w:pPr>
        <w:pStyle w:val="phtitlepagesystemfull"/>
      </w:pPr>
      <w:r w:rsidRPr="006243AB">
        <w:t xml:space="preserve">Функционал </w:t>
      </w:r>
      <w:r w:rsidRPr="00982ADA">
        <w:rPr>
          <w:lang w:val="en-US"/>
        </w:rPr>
        <w:t>AS</w:t>
      </w:r>
      <w:r w:rsidRPr="006243AB">
        <w:t xml:space="preserve"> </w:t>
      </w:r>
      <w:r w:rsidRPr="00982ADA">
        <w:rPr>
          <w:lang w:val="en-US"/>
        </w:rPr>
        <w:t>IS</w:t>
      </w:r>
      <w:r w:rsidRPr="006243AB">
        <w:t xml:space="preserve"> Расписания</w:t>
      </w:r>
      <w:bookmarkEnd w:id="1"/>
    </w:p>
    <w:p w14:paraId="478D1707" w14:textId="77777777" w:rsidR="00A360A4" w:rsidRPr="006243AB" w:rsidRDefault="006243AB" w:rsidP="00A360A4">
      <w:pPr>
        <w:pStyle w:val="phtitlepageother"/>
      </w:pPr>
      <w:r w:rsidRPr="002A2596">
        <w:rPr>
          <w:rFonts w:cs="Times New Roman"/>
          <w:color w:val="000000"/>
        </w:rPr>
        <w:t>Количество</w:t>
      </w:r>
      <w:r w:rsidRPr="006243AB">
        <w:rPr>
          <w:rFonts w:cs="Times New Roman"/>
          <w:color w:val="000000"/>
        </w:rPr>
        <w:t xml:space="preserve"> </w:t>
      </w:r>
      <w:r w:rsidRPr="002A2596">
        <w:rPr>
          <w:rFonts w:cs="Times New Roman"/>
          <w:color w:val="000000"/>
        </w:rPr>
        <w:t>листов</w:t>
      </w:r>
      <w:r w:rsidRPr="006243AB">
        <w:rPr>
          <w:rFonts w:cs="Times New Roman"/>
          <w:color w:val="000000"/>
        </w:rPr>
        <w:t xml:space="preserve"> – </w:t>
      </w:r>
      <w:r w:rsidRPr="002A2596">
        <w:fldChar w:fldCharType="begin"/>
      </w:r>
      <w:r w:rsidRPr="006243AB">
        <w:instrText xml:space="preserve"> =</w:instrText>
      </w:r>
      <w:r>
        <w:rPr>
          <w:noProof/>
        </w:rPr>
        <w:fldChar w:fldCharType="begin"/>
      </w:r>
      <w:r w:rsidRPr="006243AB">
        <w:rPr>
          <w:noProof/>
        </w:rPr>
        <w:instrText xml:space="preserve"> </w:instrText>
      </w:r>
      <w:r w:rsidRPr="00E771E1">
        <w:rPr>
          <w:noProof/>
          <w:lang w:val="en-US"/>
        </w:rPr>
        <w:instrText>NUMPAGES</w:instrText>
      </w:r>
      <w:r w:rsidRPr="006243AB">
        <w:rPr>
          <w:noProof/>
        </w:rPr>
        <w:instrText xml:space="preserve">   \* </w:instrText>
      </w:r>
      <w:r w:rsidRPr="00E771E1">
        <w:rPr>
          <w:noProof/>
          <w:lang w:val="en-US"/>
        </w:rPr>
        <w:instrText>MERGEFORMAT</w:instrText>
      </w:r>
      <w:r w:rsidRPr="006243AB">
        <w:rPr>
          <w:noProof/>
        </w:rPr>
        <w:instrText xml:space="preserve"> </w:instrText>
      </w:r>
      <w:r>
        <w:rPr>
          <w:noProof/>
        </w:rPr>
        <w:fldChar w:fldCharType="separate"/>
      </w:r>
      <w:r w:rsidRPr="006243AB">
        <w:rPr>
          <w:noProof/>
        </w:rPr>
        <w:instrText>16</w:instrText>
      </w:r>
      <w:r>
        <w:rPr>
          <w:noProof/>
        </w:rPr>
        <w:fldChar w:fldCharType="end"/>
      </w:r>
      <w:r w:rsidRPr="002A2596">
        <w:fldChar w:fldCharType="separate"/>
      </w:r>
      <w:r w:rsidRPr="006243AB">
        <w:t>16</w:t>
      </w:r>
      <w:r w:rsidRPr="002A2596">
        <w:fldChar w:fldCharType="end"/>
      </w:r>
    </w:p>
    <w:p w14:paraId="0AB93FD0" w14:textId="77777777" w:rsidR="00A360A4" w:rsidRPr="00EE31F8" w:rsidRDefault="006243AB" w:rsidP="00A360A4">
      <w:pPr>
        <w:pStyle w:val="phtitlepagesystemshort"/>
        <w:rPr>
          <w:b w:val="0"/>
          <w:sz w:val="24"/>
          <w:szCs w:val="24"/>
          <w:lang w:val="en-US"/>
        </w:rPr>
      </w:pPr>
      <w:r w:rsidRPr="00001B6E">
        <w:rPr>
          <w:b w:val="0"/>
          <w:sz w:val="24"/>
          <w:szCs w:val="24"/>
        </w:rPr>
        <w:t>Версия</w:t>
      </w:r>
      <w:r w:rsidRPr="00EE31F8">
        <w:rPr>
          <w:b w:val="0"/>
          <w:sz w:val="24"/>
          <w:szCs w:val="24"/>
          <w:lang w:val="en-US"/>
        </w:rPr>
        <w:t xml:space="preserve"> </w:t>
      </w:r>
      <w:r w:rsidRPr="00001B6E">
        <w:rPr>
          <w:b w:val="0"/>
          <w:sz w:val="24"/>
          <w:szCs w:val="24"/>
        </w:rPr>
        <w:t>от</w:t>
      </w:r>
      <w:r w:rsidRPr="00EE31F8">
        <w:rPr>
          <w:b w:val="0"/>
          <w:sz w:val="24"/>
          <w:szCs w:val="24"/>
          <w:lang w:val="en-US"/>
        </w:rPr>
        <w:t xml:space="preserve"> 16.06.2026</w:t>
      </w:r>
      <w:r w:rsidRPr="00143B4B">
        <w:rPr>
          <w:b w:val="0"/>
          <w:sz w:val="24"/>
          <w:szCs w:val="24"/>
          <w:lang w:val="en-US"/>
        </w:rPr>
        <w:t> </w:t>
      </w:r>
      <w:r>
        <w:rPr>
          <w:b w:val="0"/>
          <w:sz w:val="24"/>
          <w:szCs w:val="24"/>
        </w:rPr>
        <w:t>г</w:t>
      </w:r>
      <w:r w:rsidRPr="00EE31F8">
        <w:rPr>
          <w:b w:val="0"/>
          <w:sz w:val="24"/>
          <w:szCs w:val="24"/>
          <w:lang w:val="en-US"/>
        </w:rPr>
        <w:t>.</w:t>
      </w:r>
    </w:p>
    <w:p w14:paraId="7FD1C0FC" w14:textId="77777777" w:rsidR="00A360A4" w:rsidRPr="00EE31F8" w:rsidRDefault="00A360A4" w:rsidP="00A360A4">
      <w:pPr>
        <w:pStyle w:val="phtitlepageother"/>
        <w:rPr>
          <w:highlight w:val="green"/>
          <w:lang w:val="en-US"/>
        </w:rPr>
      </w:pPr>
    </w:p>
    <w:p w14:paraId="2CE58D1E" w14:textId="77777777" w:rsidR="0058329F" w:rsidRPr="00EE31F8" w:rsidRDefault="0058329F" w:rsidP="00325D12">
      <w:pPr>
        <w:rPr>
          <w:lang w:val="en-US"/>
        </w:rPr>
      </w:pPr>
    </w:p>
    <w:p w14:paraId="7D637E41" w14:textId="77777777" w:rsidR="00D841F2" w:rsidRPr="00EE31F8" w:rsidRDefault="006243AB" w:rsidP="00487784">
      <w:pPr>
        <w:pStyle w:val="phtitlepageother"/>
        <w:rPr>
          <w:lang w:val="en-US"/>
        </w:rPr>
      </w:pPr>
      <w:r w:rsidRPr="00EE31F8">
        <w:rPr>
          <w:lang w:val="en-US"/>
        </w:rPr>
        <w:br w:type="page"/>
      </w:r>
    </w:p>
    <w:p w14:paraId="6CEF72F4" w14:textId="77777777" w:rsidR="000D499C" w:rsidRPr="00EE31F8" w:rsidRDefault="000D499C" w:rsidP="00325D12">
      <w:pPr>
        <w:pStyle w:val="10"/>
        <w:rPr>
          <w:noProof/>
          <w:lang w:val="en-US"/>
        </w:rPr>
        <w:sectPr w:rsidR="000D499C" w:rsidRPr="00EE31F8" w:rsidSect="004C6B4F">
          <w:headerReference w:type="default" r:id="rId8"/>
          <w:footerReference w:type="even" r:id="rId9"/>
          <w:footerReference w:type="default" r:id="rId10"/>
          <w:footerReference w:type="first" r:id="rId11"/>
          <w:pgSz w:w="11899" w:h="16838"/>
          <w:pgMar w:top="1134" w:right="567" w:bottom="1134" w:left="1276" w:header="568" w:footer="709" w:gutter="0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kern w:val="0"/>
          <w:sz w:val="24"/>
          <w:szCs w:val="24"/>
          <w:lang w:eastAsia="ru-RU"/>
        </w:rPr>
        <w:id w:val="-57142592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919F7D9" w14:textId="77777777" w:rsidR="00E771E1" w:rsidRPr="00E771E1" w:rsidRDefault="006243AB">
          <w:pPr>
            <w:pStyle w:val="af"/>
            <w:rPr>
              <w:rFonts w:ascii="Times New Roman" w:hAnsi="Times New Roman" w:cs="Times New Roman"/>
            </w:rPr>
          </w:pPr>
          <w:r w:rsidRPr="00E771E1">
            <w:rPr>
              <w:rFonts w:ascii="Times New Roman" w:hAnsi="Times New Roman" w:cs="Times New Roman"/>
            </w:rPr>
            <w:t>Содержание</w:t>
          </w:r>
        </w:p>
        <w:p w14:paraId="34460764" w14:textId="77777777" w:rsidR="00D14624" w:rsidRDefault="006243AB">
          <w:pPr>
            <w:pStyle w:val="10"/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6000016" w:history="1">
            <w:r>
              <w:rPr>
                <w:rStyle w:val="a5"/>
              </w:rPr>
              <w:t>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Варианты использования</w:t>
            </w:r>
            <w:r>
              <w:tab/>
            </w:r>
            <w:r>
              <w:fldChar w:fldCharType="begin"/>
            </w:r>
            <w:r>
              <w:instrText xml:space="preserve"> PAGEREF _Toc256000016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D964CB5" w14:textId="77777777" w:rsidR="00D14624" w:rsidRDefault="006243AB">
          <w:pPr>
            <w:pStyle w:val="10"/>
            <w:rPr>
              <w:rFonts w:asciiTheme="minorHAnsi" w:hAnsiTheme="minorHAnsi"/>
              <w:noProof/>
              <w:sz w:val="22"/>
            </w:rPr>
          </w:pPr>
          <w:hyperlink w:anchor="_Toc256000017" w:history="1">
            <w:r>
              <w:rPr>
                <w:rStyle w:val="a5"/>
              </w:rPr>
              <w:t>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Основные экранные формы</w:t>
            </w:r>
            <w:r>
              <w:tab/>
            </w:r>
            <w:r>
              <w:fldChar w:fldCharType="begin"/>
            </w:r>
            <w:r>
              <w:instrText xml:space="preserve"> PAGEREF _Toc256000017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A09C39A" w14:textId="77777777" w:rsidR="00D14624" w:rsidRDefault="006243AB">
          <w:pPr>
            <w:pStyle w:val="10"/>
            <w:rPr>
              <w:rFonts w:asciiTheme="minorHAnsi" w:hAnsiTheme="minorHAnsi"/>
              <w:noProof/>
              <w:sz w:val="22"/>
            </w:rPr>
          </w:pPr>
          <w:hyperlink w:anchor="_Toc256000018" w:history="1">
            <w:r>
              <w:rPr>
                <w:rStyle w:val="a5"/>
              </w:rPr>
              <w:t>3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Ос</w:t>
            </w:r>
            <w:r w:rsidRPr="00E16162">
              <w:rPr>
                <w:rStyle w:val="a5"/>
              </w:rPr>
              <w:t>новные сценарии с ключевыми действиями (1С: МИС)</w:t>
            </w:r>
            <w:r>
              <w:tab/>
            </w:r>
            <w:r>
              <w:fldChar w:fldCharType="begin"/>
            </w:r>
            <w:r>
              <w:instrText xml:space="preserve"> PAGEREF _Toc256000018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3A1AA8F" w14:textId="77777777" w:rsidR="00D14624" w:rsidRDefault="006243AB">
          <w:pPr>
            <w:pStyle w:val="20"/>
            <w:rPr>
              <w:rFonts w:asciiTheme="minorHAnsi" w:hAnsiTheme="minorHAnsi"/>
              <w:noProof/>
              <w:sz w:val="22"/>
            </w:rPr>
          </w:pPr>
          <w:hyperlink w:anchor="_Toc256000019" w:history="1">
            <w:r>
              <w:rPr>
                <w:rStyle w:val="a5"/>
              </w:rPr>
              <w:t>3.1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Варианты использования основного функционала Расписаний и Записи к врачу в</w:t>
            </w:r>
            <w:r w:rsidRPr="00E16162">
              <w:rPr>
                <w:rStyle w:val="a5"/>
              </w:rPr>
              <w:t xml:space="preserve"> 1С: МИС</w:t>
            </w:r>
            <w:r>
              <w:tab/>
            </w:r>
            <w:r>
              <w:fldChar w:fldCharType="begin"/>
            </w:r>
            <w:r>
              <w:instrText xml:space="preserve"> PAGEREF _Toc256000019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C1911F4" w14:textId="77777777" w:rsidR="00D14624" w:rsidRDefault="006243AB">
          <w:pPr>
            <w:pStyle w:val="31"/>
            <w:rPr>
              <w:rFonts w:asciiTheme="minorHAnsi" w:hAnsiTheme="minorHAnsi"/>
              <w:noProof/>
              <w:sz w:val="22"/>
            </w:rPr>
          </w:pPr>
          <w:hyperlink w:anchor="_Toc256000020" w:history="1">
            <w:r>
              <w:rPr>
                <w:rStyle w:val="a5"/>
              </w:rPr>
              <w:t>3.1.1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 использования №1: Установить расписание работы врача</w:t>
            </w:r>
            <w:r>
              <w:tab/>
            </w:r>
            <w:r>
              <w:fldChar w:fldCharType="begin"/>
            </w:r>
            <w:r>
              <w:instrText xml:space="preserve"> PAGEREF _Toc256000020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8D2ADF5" w14:textId="77777777" w:rsidR="00D14624" w:rsidRDefault="006243AB">
          <w:pPr>
            <w:pStyle w:val="31"/>
            <w:rPr>
              <w:rFonts w:asciiTheme="minorHAnsi" w:hAnsiTheme="minorHAnsi"/>
              <w:noProof/>
              <w:sz w:val="22"/>
            </w:rPr>
          </w:pPr>
          <w:hyperlink w:anchor="_Toc256000021" w:history="1">
            <w:r>
              <w:rPr>
                <w:rStyle w:val="a5"/>
              </w:rPr>
              <w:t>3.1.2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 использования №2: Просмотреть расписание врачей на период</w:t>
            </w:r>
            <w:r>
              <w:tab/>
            </w:r>
            <w:r>
              <w:fldChar w:fldCharType="begin"/>
            </w:r>
            <w:r>
              <w:instrText xml:space="preserve"> PAGEREF _Toc256000021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568748F" w14:textId="77777777" w:rsidR="00D14624" w:rsidRDefault="006243AB">
          <w:pPr>
            <w:pStyle w:val="31"/>
            <w:rPr>
              <w:rFonts w:asciiTheme="minorHAnsi" w:hAnsiTheme="minorHAnsi"/>
              <w:noProof/>
              <w:sz w:val="22"/>
            </w:rPr>
          </w:pPr>
          <w:hyperlink w:anchor="_Toc256000022" w:history="1">
            <w:r>
              <w:rPr>
                <w:rStyle w:val="a5"/>
              </w:rPr>
              <w:t>3.1.3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 использования №3: Изменить расписание работы врача</w:t>
            </w:r>
            <w:r>
              <w:tab/>
            </w:r>
            <w:r>
              <w:fldChar w:fldCharType="begin"/>
            </w:r>
            <w:r>
              <w:instrText xml:space="preserve"> PAGEREF _Toc256000022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34C62A6" w14:textId="77777777" w:rsidR="00D14624" w:rsidRDefault="006243AB">
          <w:pPr>
            <w:pStyle w:val="31"/>
            <w:rPr>
              <w:rFonts w:asciiTheme="minorHAnsi" w:hAnsiTheme="minorHAnsi"/>
              <w:noProof/>
              <w:sz w:val="22"/>
            </w:rPr>
          </w:pPr>
          <w:hyperlink w:anchor="_Toc256000023" w:history="1">
            <w:r>
              <w:rPr>
                <w:rStyle w:val="a5"/>
              </w:rPr>
              <w:t>3.1.4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 xml:space="preserve">Вариант использования №4: </w:t>
            </w:r>
            <w:r w:rsidRPr="00E16162">
              <w:rPr>
                <w:rStyle w:val="a5"/>
              </w:rPr>
              <w:t>Настроить отображение расписания (запись к врачу)</w:t>
            </w:r>
            <w:r>
              <w:tab/>
            </w:r>
            <w:r>
              <w:fldChar w:fldCharType="begin"/>
            </w:r>
            <w:r>
              <w:instrText xml:space="preserve"> PAGEREF _Toc256000023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47145D5" w14:textId="77777777" w:rsidR="00D14624" w:rsidRDefault="006243AB">
          <w:pPr>
            <w:pStyle w:val="31"/>
            <w:rPr>
              <w:rFonts w:asciiTheme="minorHAnsi" w:hAnsiTheme="minorHAnsi"/>
              <w:noProof/>
              <w:sz w:val="22"/>
            </w:rPr>
          </w:pPr>
          <w:hyperlink w:anchor="_Toc256000024" w:history="1">
            <w:r>
              <w:rPr>
                <w:rStyle w:val="a5"/>
              </w:rPr>
              <w:t>3.1.5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 использования №5: Управлять записью пациента к врачу</w:t>
            </w:r>
            <w:r>
              <w:tab/>
            </w:r>
            <w:r>
              <w:fldChar w:fldCharType="begin"/>
            </w:r>
            <w:r>
              <w:instrText xml:space="preserve"> PAGEREF _T</w:instrText>
            </w:r>
            <w:r>
              <w:instrText xml:space="preserve">oc256000024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890D9D0" w14:textId="77777777" w:rsidR="00D14624" w:rsidRDefault="006243AB">
          <w:pPr>
            <w:pStyle w:val="31"/>
            <w:rPr>
              <w:rFonts w:asciiTheme="minorHAnsi" w:hAnsiTheme="minorHAnsi"/>
              <w:noProof/>
              <w:sz w:val="22"/>
            </w:rPr>
          </w:pPr>
          <w:hyperlink w:anchor="_Toc256000025" w:history="1">
            <w:r>
              <w:rPr>
                <w:rStyle w:val="a5"/>
              </w:rPr>
              <w:t>3.1.6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 использования №6: Управлять листом ожидания</w:t>
            </w:r>
            <w:r>
              <w:tab/>
            </w:r>
            <w:r>
              <w:fldChar w:fldCharType="begin"/>
            </w:r>
            <w:r>
              <w:instrText xml:space="preserve"> PAGEREF _Toc256000025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800EDCE" w14:textId="77777777" w:rsidR="00D14624" w:rsidRDefault="006243AB">
          <w:pPr>
            <w:pStyle w:val="20"/>
            <w:rPr>
              <w:rFonts w:asciiTheme="minorHAnsi" w:hAnsiTheme="minorHAnsi"/>
              <w:noProof/>
              <w:sz w:val="22"/>
            </w:rPr>
          </w:pPr>
          <w:hyperlink w:anchor="_Toc256000026" w:history="1">
            <w:r>
              <w:rPr>
                <w:rStyle w:val="a5"/>
              </w:rPr>
              <w:t>3.2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Варианты использования Записи к врачу, взаимосвязанные с другими функциональными блоками 1С: МИС</w:t>
            </w:r>
            <w:r>
              <w:tab/>
            </w:r>
            <w:r>
              <w:fldChar w:fldCharType="begin"/>
            </w:r>
            <w:r>
              <w:instrText xml:space="preserve"> PAGEREF _Toc256000026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6AFF198" w14:textId="77777777" w:rsidR="00D14624" w:rsidRDefault="006243AB">
          <w:pPr>
            <w:pStyle w:val="31"/>
            <w:rPr>
              <w:rFonts w:asciiTheme="minorHAnsi" w:hAnsiTheme="minorHAnsi"/>
              <w:noProof/>
              <w:sz w:val="22"/>
            </w:rPr>
          </w:pPr>
          <w:hyperlink w:anchor="_Toc256000027" w:history="1">
            <w:r>
              <w:rPr>
                <w:rStyle w:val="a5"/>
              </w:rPr>
              <w:t>3.2.1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 использования №7: Назначить прием врача</w:t>
            </w:r>
            <w:r>
              <w:tab/>
            </w:r>
            <w:r>
              <w:fldChar w:fldCharType="begin"/>
            </w:r>
            <w:r>
              <w:instrText xml:space="preserve"> PAGEREF _Toc256000027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6D43481" w14:textId="77777777" w:rsidR="00D14624" w:rsidRDefault="006243AB">
          <w:pPr>
            <w:pStyle w:val="31"/>
            <w:rPr>
              <w:rFonts w:asciiTheme="minorHAnsi" w:hAnsiTheme="minorHAnsi"/>
              <w:noProof/>
              <w:sz w:val="22"/>
            </w:rPr>
          </w:pPr>
          <w:hyperlink w:anchor="_Toc256000028" w:history="1">
            <w:r>
              <w:rPr>
                <w:rStyle w:val="a5"/>
              </w:rPr>
              <w:t>3.2.2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 использования №8: Пригласить пацие</w:t>
            </w:r>
            <w:r w:rsidRPr="00E16162">
              <w:rPr>
                <w:rStyle w:val="a5"/>
              </w:rPr>
              <w:t>нта на плановый прием</w:t>
            </w:r>
            <w:r>
              <w:tab/>
            </w:r>
            <w:r>
              <w:fldChar w:fldCharType="begin"/>
            </w:r>
            <w:r>
              <w:instrText xml:space="preserve"> PAGEREF _Toc256000028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5EEFC01" w14:textId="77777777" w:rsidR="00D14624" w:rsidRDefault="006243AB">
          <w:pPr>
            <w:pStyle w:val="31"/>
            <w:rPr>
              <w:rFonts w:asciiTheme="minorHAnsi" w:hAnsiTheme="minorHAnsi"/>
              <w:noProof/>
              <w:sz w:val="22"/>
            </w:rPr>
          </w:pPr>
          <w:hyperlink w:anchor="_Toc256000029" w:history="1">
            <w:r>
              <w:rPr>
                <w:rStyle w:val="a5"/>
              </w:rPr>
              <w:t>3.2.3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 использования №9: Создать направление на прием, в стационар</w:t>
            </w:r>
            <w:r>
              <w:tab/>
            </w:r>
            <w:r>
              <w:fldChar w:fldCharType="begin"/>
            </w:r>
            <w:r>
              <w:instrText xml:space="preserve"> PAGEREF _Toc256000029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3C465C40" w14:textId="77777777" w:rsidR="00D14624" w:rsidRDefault="006243AB">
          <w:pPr>
            <w:pStyle w:val="31"/>
            <w:rPr>
              <w:rFonts w:asciiTheme="minorHAnsi" w:hAnsiTheme="minorHAnsi"/>
              <w:noProof/>
              <w:sz w:val="22"/>
            </w:rPr>
          </w:pPr>
          <w:hyperlink w:anchor="_Toc256000030" w:history="1">
            <w:r>
              <w:rPr>
                <w:rStyle w:val="a5"/>
              </w:rPr>
              <w:t>3.2.4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Вариант использования №10: Открыть визит пациента</w:t>
            </w:r>
            <w:r>
              <w:tab/>
            </w:r>
            <w:r>
              <w:fldChar w:fldCharType="begin"/>
            </w:r>
            <w:r>
              <w:instrText xml:space="preserve"> PAGEREF _Toc256000030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724DCB54" w14:textId="77777777" w:rsidR="00D14624" w:rsidRDefault="006243AB">
          <w:pPr>
            <w:pStyle w:val="20"/>
            <w:rPr>
              <w:rFonts w:asciiTheme="minorHAnsi" w:hAnsiTheme="minorHAnsi"/>
              <w:noProof/>
              <w:sz w:val="22"/>
            </w:rPr>
          </w:pPr>
          <w:hyperlink w:anchor="_Toc256000031" w:history="1">
            <w:r>
              <w:rPr>
                <w:rStyle w:val="a5"/>
              </w:rPr>
              <w:t>3.3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E16162">
              <w:rPr>
                <w:rStyle w:val="a5"/>
              </w:rPr>
              <w:t>Статусы записи к врачу</w:t>
            </w:r>
            <w:r>
              <w:tab/>
            </w:r>
            <w:r>
              <w:fldChar w:fldCharType="begin"/>
            </w:r>
            <w:r>
              <w:instrText xml:space="preserve"> PAGEREF _Toc256000031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2D7E4BAE" w14:textId="77777777" w:rsidR="00E771E1" w:rsidRDefault="006243AB">
          <w:r>
            <w:rPr>
              <w:b/>
              <w:bCs/>
            </w:rPr>
            <w:fldChar w:fldCharType="end"/>
          </w:r>
        </w:p>
      </w:sdtContent>
    </w:sdt>
    <w:p w14:paraId="612A16EB" w14:textId="77777777" w:rsidR="00E771E1" w:rsidRDefault="006243AB" w:rsidP="00E771E1">
      <w:pPr>
        <w:spacing w:line="240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tbl>
      <w:tblPr>
        <w:tblStyle w:val="ScrollInfo"/>
        <w:tblW w:w="5000" w:type="pct"/>
        <w:tblLook w:val="0180" w:firstRow="0" w:lastRow="0" w:firstColumn="1" w:lastColumn="1" w:noHBand="0" w:noVBand="0"/>
      </w:tblPr>
      <w:tblGrid>
        <w:gridCol w:w="14570"/>
      </w:tblGrid>
      <w:tr w:rsidR="00D14624" w14:paraId="7710E6AC" w14:textId="77777777" w:rsidTr="00D14624">
        <w:tc>
          <w:tcPr>
            <w:tcW w:w="0" w:type="auto"/>
          </w:tcPr>
          <w:p w14:paraId="26BE24DE" w14:textId="77777777" w:rsidR="00D14624" w:rsidRDefault="006243AB">
            <w:r w:rsidRPr="00E16162">
              <w:rPr>
                <w:b/>
              </w:rPr>
              <w:lastRenderedPageBreak/>
              <w:t>Дисклеймер</w:t>
            </w:r>
          </w:p>
          <w:p w14:paraId="679916E9" w14:textId="77777777" w:rsidR="00D14624" w:rsidRDefault="006243AB">
            <w:r>
              <w:rPr>
                <w:color w:val="000000"/>
              </w:rPr>
              <w:t>В данном документе описана работа  системы  «Расписани</w:t>
            </w:r>
            <w:r>
              <w:rPr>
                <w:color w:val="000000"/>
              </w:rPr>
              <w:t>е и запись к врачу» «как есть» и служит для понимания функционала, часть которого потребуется воспроизвести в новом сервисе. При переносе в новую систему сценарии будут меняться (упрощаться, дорабатываться или исключаться) согласно предоставленным требован</w:t>
            </w:r>
            <w:r>
              <w:rPr>
                <w:color w:val="000000"/>
              </w:rPr>
              <w:t>иям заказчика. </w:t>
            </w:r>
          </w:p>
        </w:tc>
      </w:tr>
    </w:tbl>
    <w:p w14:paraId="5E6E4241" w14:textId="77777777" w:rsidR="00DC0166" w:rsidRDefault="006243AB">
      <w:pPr>
        <w:pStyle w:val="1"/>
      </w:pPr>
      <w:bookmarkStart w:id="2" w:name="_Toc256000016"/>
      <w:bookmarkStart w:id="3" w:name="scroll-bookmark-3"/>
      <w:r w:rsidRPr="00E16162">
        <w:t>Варианты использования</w:t>
      </w:r>
      <w:bookmarkEnd w:id="2"/>
      <w:bookmarkEnd w:id="3"/>
    </w:p>
    <w:p w14:paraId="46F09580" w14:textId="77777777" w:rsidR="00D14624" w:rsidRPr="00E16162" w:rsidRDefault="00D14624"/>
    <w:p w14:paraId="16A419D5" w14:textId="77777777" w:rsidR="00D14624" w:rsidRPr="00E16162" w:rsidRDefault="006243AB">
      <w:r w:rsidRPr="00E16162">
        <w:rPr>
          <w:noProof/>
        </w:rPr>
        <w:lastRenderedPageBreak/>
        <w:drawing>
          <wp:inline distT="0" distB="0" distL="0" distR="0" wp14:anchorId="7C0DFF34" wp14:editId="45FFDD4C">
            <wp:extent cx="9078651" cy="5756745"/>
            <wp:effectExtent l="0" t="0" r="8255" b="0"/>
            <wp:docPr id="100003" name="Рисунок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87225" cy="576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BB0D" w14:textId="77777777" w:rsidR="00D14624" w:rsidRPr="00E16162" w:rsidRDefault="00D14624"/>
    <w:p w14:paraId="2F379DD1" w14:textId="77777777" w:rsidR="00D14624" w:rsidRPr="00E16162" w:rsidRDefault="006243AB">
      <w:pPr>
        <w:pStyle w:val="1"/>
      </w:pPr>
      <w:bookmarkStart w:id="4" w:name="_Toc256000017"/>
      <w:bookmarkStart w:id="5" w:name="scroll-bookmark-4"/>
      <w:r w:rsidRPr="00E16162">
        <w:lastRenderedPageBreak/>
        <w:t>Основные экранные формы</w:t>
      </w:r>
      <w:bookmarkEnd w:id="4"/>
      <w:bookmarkEnd w:id="5"/>
    </w:p>
    <w:p w14:paraId="03AE2855" w14:textId="77777777" w:rsidR="00D14624" w:rsidRPr="00E16162" w:rsidRDefault="006243AB">
      <w:r w:rsidRPr="00E16162">
        <w:t>Создание расписания работы врачей</w:t>
      </w:r>
    </w:p>
    <w:p w14:paraId="4B4DEA58" w14:textId="77777777" w:rsidR="00D14624" w:rsidRPr="00E16162" w:rsidRDefault="006243AB">
      <w:pPr>
        <w:spacing w:beforeAutospacing="1"/>
      </w:pPr>
      <w:r w:rsidRPr="00E16162">
        <w:rPr>
          <w:noProof/>
        </w:rPr>
        <w:drawing>
          <wp:inline distT="0" distB="0" distL="0" distR="0" wp14:anchorId="01AD86C0" wp14:editId="791725F3">
            <wp:extent cx="6295390" cy="3341598"/>
            <wp:effectExtent l="19050" t="19050" r="28575" b="19050"/>
            <wp:docPr id="100005" name="Рисунок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34159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5A41767" w14:textId="77777777" w:rsidR="006243AB" w:rsidRDefault="006243AB"/>
    <w:p w14:paraId="00B7042A" w14:textId="77777777" w:rsidR="006243AB" w:rsidRDefault="006243AB"/>
    <w:p w14:paraId="6C77C752" w14:textId="77777777" w:rsidR="006243AB" w:rsidRDefault="006243AB"/>
    <w:p w14:paraId="43C02679" w14:textId="77777777" w:rsidR="006243AB" w:rsidRDefault="006243AB"/>
    <w:p w14:paraId="754FD7A7" w14:textId="77777777" w:rsidR="006243AB" w:rsidRDefault="006243AB"/>
    <w:p w14:paraId="0F84856B" w14:textId="77777777" w:rsidR="006243AB" w:rsidRDefault="006243AB"/>
    <w:p w14:paraId="072404EB" w14:textId="1311089F" w:rsidR="00D14624" w:rsidRPr="00E16162" w:rsidRDefault="006243AB">
      <w:r w:rsidRPr="00E16162">
        <w:lastRenderedPageBreak/>
        <w:t>Создание расписания врача на дату:</w:t>
      </w:r>
    </w:p>
    <w:p w14:paraId="0BDD61C6" w14:textId="77777777" w:rsidR="00D14624" w:rsidRPr="00E16162" w:rsidRDefault="006243AB">
      <w:pPr>
        <w:spacing w:beforeAutospacing="1"/>
      </w:pPr>
      <w:r w:rsidRPr="00E16162">
        <w:rPr>
          <w:noProof/>
        </w:rPr>
        <w:drawing>
          <wp:inline distT="0" distB="0" distL="0" distR="0" wp14:anchorId="0817CFF2" wp14:editId="14913A47">
            <wp:extent cx="5400675" cy="3810000"/>
            <wp:effectExtent l="19050" t="19050" r="28575" b="19050"/>
            <wp:docPr id="100007" name="Рисунок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100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BDD5C67" w14:textId="77777777" w:rsidR="006243AB" w:rsidRDefault="006243AB"/>
    <w:p w14:paraId="7C4DAFB8" w14:textId="77777777" w:rsidR="006243AB" w:rsidRDefault="006243AB"/>
    <w:p w14:paraId="00D582DF" w14:textId="77777777" w:rsidR="006243AB" w:rsidRDefault="006243AB"/>
    <w:p w14:paraId="1A61A00B" w14:textId="77777777" w:rsidR="006243AB" w:rsidRDefault="006243AB"/>
    <w:p w14:paraId="3AE31219" w14:textId="77777777" w:rsidR="006243AB" w:rsidRDefault="006243AB"/>
    <w:p w14:paraId="35B7F52B" w14:textId="77777777" w:rsidR="006243AB" w:rsidRDefault="006243AB"/>
    <w:p w14:paraId="46FC9776" w14:textId="343A255B" w:rsidR="00D14624" w:rsidRPr="00E16162" w:rsidRDefault="006243AB">
      <w:r w:rsidRPr="00E16162">
        <w:lastRenderedPageBreak/>
        <w:t>Запись к врачу - вид недели</w:t>
      </w:r>
    </w:p>
    <w:p w14:paraId="634B5BFD" w14:textId="77777777" w:rsidR="00D14624" w:rsidRPr="00E16162" w:rsidRDefault="006243AB">
      <w:pPr>
        <w:spacing w:beforeAutospacing="1"/>
      </w:pPr>
      <w:r w:rsidRPr="00E16162">
        <w:rPr>
          <w:noProof/>
        </w:rPr>
        <w:drawing>
          <wp:inline distT="0" distB="0" distL="0" distR="0" wp14:anchorId="22757496" wp14:editId="0F065A37">
            <wp:extent cx="6295390" cy="3024890"/>
            <wp:effectExtent l="19050" t="19050" r="28575" b="19050"/>
            <wp:docPr id="100009" name="Рисунок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02489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32943DB" w14:textId="77777777" w:rsidR="006243AB" w:rsidRDefault="006243AB"/>
    <w:p w14:paraId="3EEC6C01" w14:textId="77777777" w:rsidR="006243AB" w:rsidRDefault="006243AB"/>
    <w:p w14:paraId="66079318" w14:textId="77777777" w:rsidR="006243AB" w:rsidRDefault="006243AB"/>
    <w:p w14:paraId="42670A46" w14:textId="77777777" w:rsidR="006243AB" w:rsidRDefault="006243AB"/>
    <w:p w14:paraId="1709439E" w14:textId="77777777" w:rsidR="006243AB" w:rsidRDefault="006243AB"/>
    <w:p w14:paraId="490B4AE8" w14:textId="77777777" w:rsidR="006243AB" w:rsidRDefault="006243AB"/>
    <w:p w14:paraId="72D530FB" w14:textId="77777777" w:rsidR="006243AB" w:rsidRDefault="006243AB"/>
    <w:p w14:paraId="5DE45D9B" w14:textId="77777777" w:rsidR="006243AB" w:rsidRDefault="006243AB"/>
    <w:p w14:paraId="0985A52A" w14:textId="77777777" w:rsidR="006243AB" w:rsidRDefault="006243AB"/>
    <w:p w14:paraId="5D14D5BF" w14:textId="671DFC78" w:rsidR="00D14624" w:rsidRPr="00E16162" w:rsidRDefault="006243AB">
      <w:r w:rsidRPr="00E16162">
        <w:lastRenderedPageBreak/>
        <w:t>Запись к врачу - вид одного дня с записью в слот</w:t>
      </w:r>
    </w:p>
    <w:p w14:paraId="0358DC41" w14:textId="77777777" w:rsidR="00D14624" w:rsidRPr="00E16162" w:rsidRDefault="006243AB">
      <w:pPr>
        <w:spacing w:beforeAutospacing="1"/>
      </w:pPr>
      <w:r w:rsidRPr="00E16162">
        <w:rPr>
          <w:noProof/>
        </w:rPr>
        <w:drawing>
          <wp:inline distT="0" distB="0" distL="0" distR="0" wp14:anchorId="01BF9A8B" wp14:editId="2E988091">
            <wp:extent cx="6295390" cy="3036214"/>
            <wp:effectExtent l="19050" t="19050" r="28575" b="19050"/>
            <wp:docPr id="100011" name="Рисунок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036214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3065141" w14:textId="77777777" w:rsidR="00D14624" w:rsidRPr="00E16162" w:rsidRDefault="00D14624"/>
    <w:p w14:paraId="2467E176" w14:textId="77777777" w:rsidR="00D14624" w:rsidRPr="00E16162" w:rsidRDefault="00D14624"/>
    <w:p w14:paraId="40414436" w14:textId="77777777" w:rsidR="00D14624" w:rsidRPr="00E16162" w:rsidRDefault="006243AB">
      <w:pPr>
        <w:pStyle w:val="1"/>
      </w:pPr>
      <w:bookmarkStart w:id="6" w:name="_Toc256000018"/>
      <w:bookmarkStart w:id="7" w:name="scroll-bookmark-5"/>
      <w:r w:rsidRPr="00E16162">
        <w:lastRenderedPageBreak/>
        <w:t xml:space="preserve">Основные сценарии с </w:t>
      </w:r>
      <w:r w:rsidRPr="00E16162">
        <w:t>ключевыми действиями (1С: МИС)</w:t>
      </w:r>
      <w:bookmarkEnd w:id="6"/>
      <w:bookmarkEnd w:id="7"/>
    </w:p>
    <w:p w14:paraId="22E29C04" w14:textId="77777777" w:rsidR="00D14624" w:rsidRPr="00E16162" w:rsidRDefault="006243AB">
      <w:pPr>
        <w:pStyle w:val="2"/>
      </w:pPr>
      <w:bookmarkStart w:id="8" w:name="_Toc256000019"/>
      <w:bookmarkStart w:id="9" w:name="scroll-bookmark-6"/>
      <w:r w:rsidRPr="00E16162">
        <w:t>Варианты использования основного функционала Расписаний и Записи к врачу в 1С: МИС</w:t>
      </w:r>
      <w:bookmarkEnd w:id="8"/>
      <w:bookmarkEnd w:id="9"/>
    </w:p>
    <w:p w14:paraId="6A881B78" w14:textId="77777777" w:rsidR="00D14624" w:rsidRPr="00E16162" w:rsidRDefault="006243AB">
      <w:pPr>
        <w:pStyle w:val="3"/>
      </w:pPr>
      <w:bookmarkStart w:id="10" w:name="_Toc256000020"/>
      <w:bookmarkStart w:id="11" w:name="scroll-bookmark-7"/>
      <w:r w:rsidRPr="00E16162">
        <w:t>Вариант использования №1: Установить расписание работы врача</w:t>
      </w:r>
      <w:bookmarkEnd w:id="10"/>
      <w:bookmarkEnd w:id="11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650"/>
        <w:gridCol w:w="1862"/>
        <w:gridCol w:w="2820"/>
        <w:gridCol w:w="6433"/>
        <w:gridCol w:w="2795"/>
      </w:tblGrid>
      <w:tr w:rsidR="006243AB" w14:paraId="6BD0BB20" w14:textId="77777777" w:rsidTr="00D14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92B885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1BD6556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Сценарий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E575B9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Ключевые действия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E2371D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Скриншоты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692581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Проверки и ограничения, конте</w:t>
            </w:r>
            <w:r w:rsidRPr="00E16162">
              <w:t>кст</w:t>
            </w:r>
          </w:p>
        </w:tc>
      </w:tr>
      <w:tr w:rsidR="006243AB" w14:paraId="7F27B745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A79EBB" w14:textId="77777777" w:rsidR="00D14624" w:rsidRPr="00E16162" w:rsidRDefault="006243AB">
            <w:pPr>
              <w:spacing w:line="240" w:lineRule="auto"/>
            </w:pPr>
            <w:r w:rsidRPr="00E16162">
              <w:t>1.1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81392F" w14:textId="77777777" w:rsidR="00D14624" w:rsidRPr="00E16162" w:rsidRDefault="006243AB">
            <w:pPr>
              <w:spacing w:line="240" w:lineRule="auto"/>
            </w:pPr>
            <w:r w:rsidRPr="00E16162">
              <w:t>Сформировать расписание на период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7BA454" w14:textId="77777777" w:rsidR="00D14624" w:rsidRPr="00E16162" w:rsidRDefault="006243AB">
            <w:pPr>
              <w:spacing w:line="240" w:lineRule="auto"/>
            </w:pPr>
            <w:r w:rsidRPr="00E16162">
              <w:t>Выбрать площадку → выбрать сотрудника (врача) → выбрать период → Сформировать → система формирует расписание</w:t>
            </w:r>
          </w:p>
          <w:p w14:paraId="405C05B4" w14:textId="77777777" w:rsidR="00D14624" w:rsidRPr="00E16162" w:rsidRDefault="006243AB">
            <w:pPr>
              <w:pStyle w:val="ScrollListBullet"/>
              <w:numPr>
                <w:ilvl w:val="0"/>
                <w:numId w:val="29"/>
              </w:numPr>
              <w:spacing w:line="240" w:lineRule="auto"/>
              <w:ind w:left="1316" w:hanging="465"/>
            </w:pPr>
            <w:r w:rsidRPr="00E16162">
              <w:t>при выборе нескольких врачей система отображает расписание по каждому врачу отдельно, скролл</w:t>
            </w:r>
          </w:p>
          <w:p w14:paraId="2553A668" w14:textId="77777777" w:rsidR="00D14624" w:rsidRPr="00E16162" w:rsidRDefault="006243AB">
            <w:pPr>
              <w:pStyle w:val="ScrollListBullet"/>
              <w:numPr>
                <w:ilvl w:val="0"/>
                <w:numId w:val="29"/>
              </w:numPr>
              <w:spacing w:line="240" w:lineRule="auto"/>
              <w:ind w:left="1316" w:hanging="465"/>
            </w:pPr>
            <w:r w:rsidRPr="00E16162">
              <w:t xml:space="preserve">при выборе </w:t>
            </w:r>
            <w:r w:rsidRPr="00E16162">
              <w:t>нескольких врачей и нескольких площадок система расписание по каждой комбинации врача и площадки отдельно, скролл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23995C" w14:textId="77777777" w:rsidR="00D14624" w:rsidRDefault="006243AB">
            <w:pPr>
              <w:spacing w:line="240" w:lineRule="auto"/>
            </w:pPr>
            <w:r>
              <w:t>Выбор периода:</w:t>
            </w:r>
          </w:p>
          <w:p w14:paraId="11BF0D08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2B890BC1" wp14:editId="4394A3C2">
                  <wp:extent cx="2533650" cy="2118436"/>
                  <wp:effectExtent l="19050" t="19050" r="28575" b="19050"/>
                  <wp:docPr id="100013" name="Рисунок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211843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39EA1" w14:textId="77777777" w:rsidR="00D14624" w:rsidRDefault="006243AB">
            <w:pPr>
              <w:spacing w:line="240" w:lineRule="auto"/>
            </w:pPr>
            <w:r>
              <w:t>Формирование расписания:</w:t>
            </w:r>
          </w:p>
          <w:p w14:paraId="2DC98591" w14:textId="77777777" w:rsidR="00D14624" w:rsidRDefault="006243AB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385B2F9B" wp14:editId="2F3B6626">
                  <wp:extent cx="4085850" cy="2167559"/>
                  <wp:effectExtent l="19050" t="19050" r="10160" b="23495"/>
                  <wp:docPr id="100015" name="Рисунок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421" cy="217422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15E7EA" w14:textId="77777777" w:rsidR="00D14624" w:rsidRDefault="006243AB">
            <w:pPr>
              <w:pStyle w:val="ScrollListBullet"/>
              <w:numPr>
                <w:ilvl w:val="0"/>
                <w:numId w:val="30"/>
              </w:numPr>
              <w:spacing w:line="240" w:lineRule="auto"/>
              <w:ind w:left="1316" w:hanging="465"/>
            </w:pPr>
            <w:r>
              <w:lastRenderedPageBreak/>
              <w:t>нельзя сформировать расписание без одного из условий:</w:t>
            </w:r>
          </w:p>
          <w:p w14:paraId="0E6EC67D" w14:textId="77777777" w:rsidR="00D14624" w:rsidRDefault="006243AB">
            <w:pPr>
              <w:pStyle w:val="ScrollListBullet2"/>
              <w:numPr>
                <w:ilvl w:val="0"/>
                <w:numId w:val="31"/>
              </w:numPr>
              <w:spacing w:line="240" w:lineRule="auto"/>
            </w:pPr>
            <w:r>
              <w:t>сотрудник</w:t>
            </w:r>
          </w:p>
          <w:p w14:paraId="4AC17204" w14:textId="77777777" w:rsidR="00D14624" w:rsidRDefault="006243AB">
            <w:pPr>
              <w:pStyle w:val="ScrollListBullet2"/>
              <w:numPr>
                <w:ilvl w:val="0"/>
                <w:numId w:val="31"/>
              </w:numPr>
              <w:spacing w:line="240" w:lineRule="auto"/>
            </w:pPr>
            <w:r>
              <w:t>площадка</w:t>
            </w:r>
          </w:p>
          <w:p w14:paraId="7A3FDDAA" w14:textId="77777777" w:rsidR="00D14624" w:rsidRDefault="006243AB">
            <w:pPr>
              <w:pStyle w:val="ScrollListBullet2"/>
              <w:numPr>
                <w:ilvl w:val="0"/>
                <w:numId w:val="31"/>
              </w:numPr>
              <w:spacing w:line="240" w:lineRule="auto"/>
            </w:pPr>
            <w:r>
              <w:t>период</w:t>
            </w:r>
          </w:p>
        </w:tc>
      </w:tr>
      <w:tr w:rsidR="006243AB" w14:paraId="370318FF" w14:textId="77777777" w:rsidTr="00D14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AEBD4A" w14:textId="77777777" w:rsidR="00D14624" w:rsidRDefault="006243AB">
            <w:pPr>
              <w:spacing w:line="240" w:lineRule="auto"/>
            </w:pPr>
            <w:r>
              <w:t>1.2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A09707" w14:textId="77777777" w:rsidR="00D14624" w:rsidRDefault="006243AB">
            <w:pPr>
              <w:spacing w:line="240" w:lineRule="auto"/>
            </w:pPr>
            <w:r>
              <w:t>Добавить интервалы приема на дату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CEA48A" w14:textId="77777777" w:rsidR="00D14624" w:rsidRDefault="006243AB">
            <w:pPr>
              <w:spacing w:line="240" w:lineRule="auto"/>
            </w:pPr>
            <w:r>
              <w:t>Двойной клик по дате → нажать «Добавить» → задать интервал времени → задать шаг планирования (слот) → выбрать специальность (одну или несколько) → заполнить кабинет в табличной форме</w:t>
            </w:r>
          </w:p>
          <w:p w14:paraId="408AF010" w14:textId="77777777" w:rsidR="00D14624" w:rsidRDefault="006243AB">
            <w:pPr>
              <w:pStyle w:val="ScrollListBullet"/>
              <w:numPr>
                <w:ilvl w:val="0"/>
                <w:numId w:val="32"/>
              </w:numPr>
              <w:spacing w:line="240" w:lineRule="auto"/>
              <w:ind w:left="1316" w:hanging="465"/>
            </w:pPr>
            <w:r>
              <w:t>можно добавить несколько интервалов раб</w:t>
            </w:r>
            <w:r>
              <w:t>оты</w:t>
            </w:r>
          </w:p>
          <w:p w14:paraId="2D287CEA" w14:textId="77777777" w:rsidR="00D14624" w:rsidRDefault="006243AB">
            <w:pPr>
              <w:pStyle w:val="ScrollListBullet"/>
              <w:numPr>
                <w:ilvl w:val="0"/>
                <w:numId w:val="32"/>
              </w:numPr>
              <w:spacing w:line="240" w:lineRule="auto"/>
              <w:ind w:left="1316" w:hanging="465"/>
            </w:pPr>
            <w:r>
              <w:t>один врач может работать в один интервал по нескольким специальностям или по одной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4CF474" w14:textId="77777777" w:rsidR="00D14624" w:rsidRDefault="006243AB">
            <w:pPr>
              <w:spacing w:line="240" w:lineRule="auto"/>
            </w:pPr>
            <w:r>
              <w:t>Планирование расписания на дату:</w:t>
            </w:r>
          </w:p>
          <w:p w14:paraId="744AB8A4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7200EA8A" wp14:editId="32909C6C">
                  <wp:extent cx="3850213" cy="2716199"/>
                  <wp:effectExtent l="19050" t="19050" r="17145" b="27305"/>
                  <wp:docPr id="100017" name="Рисунок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652" cy="2722153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A55C0" w14:textId="77777777" w:rsidR="00D14624" w:rsidRDefault="00D14624">
            <w:pPr>
              <w:spacing w:line="240" w:lineRule="auto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D88F6D" w14:textId="77777777" w:rsidR="00D14624" w:rsidRDefault="006243AB">
            <w:pPr>
              <w:pStyle w:val="ScrollListBullet"/>
              <w:numPr>
                <w:ilvl w:val="0"/>
                <w:numId w:val="33"/>
              </w:numPr>
              <w:spacing w:line="240" w:lineRule="auto"/>
              <w:ind w:left="1316" w:hanging="465"/>
            </w:pPr>
            <w:r>
              <w:t>Нельзя планировать расписание на прошедшую дату</w:t>
            </w:r>
          </w:p>
        </w:tc>
      </w:tr>
      <w:tr w:rsidR="006243AB" w14:paraId="03A2A582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E2C4A8" w14:textId="77777777" w:rsidR="00D14624" w:rsidRDefault="006243AB">
            <w:pPr>
              <w:spacing w:line="240" w:lineRule="auto"/>
            </w:pPr>
            <w:r>
              <w:lastRenderedPageBreak/>
              <w:t>1.3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9F2896" w14:textId="77777777" w:rsidR="00D14624" w:rsidRDefault="006243AB">
            <w:pPr>
              <w:spacing w:line="240" w:lineRule="auto"/>
            </w:pPr>
            <w:r>
              <w:t>Указать отсутствие врача на дату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E4EE3D" w14:textId="77777777" w:rsidR="00D14624" w:rsidRDefault="006243AB">
            <w:pPr>
              <w:spacing w:line="240" w:lineRule="auto"/>
            </w:pPr>
            <w:r>
              <w:t xml:space="preserve">Выбрать галку "Отсутствие" → указать </w:t>
            </w:r>
            <w:r>
              <w:t>причину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F947BCC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379BB358" wp14:editId="07603F44">
                  <wp:extent cx="3446747" cy="3169423"/>
                  <wp:effectExtent l="19050" t="19050" r="20955" b="12065"/>
                  <wp:docPr id="100019" name="Рисунок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992" cy="317608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5DE839" w14:textId="77777777" w:rsidR="00D14624" w:rsidRDefault="006243AB">
            <w:pPr>
              <w:spacing w:line="240" w:lineRule="auto"/>
            </w:pPr>
            <w:r>
              <w:t> </w:t>
            </w:r>
          </w:p>
        </w:tc>
      </w:tr>
      <w:tr w:rsidR="006243AB" w14:paraId="7BC60A31" w14:textId="77777777" w:rsidTr="00D14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B414B1" w14:textId="77777777" w:rsidR="00D14624" w:rsidRDefault="006243AB">
            <w:pPr>
              <w:spacing w:line="240" w:lineRule="auto"/>
            </w:pPr>
            <w:r>
              <w:t>1.4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8A8113" w14:textId="77777777" w:rsidR="00D14624" w:rsidRDefault="006243AB">
            <w:pPr>
              <w:spacing w:line="240" w:lineRule="auto"/>
            </w:pPr>
            <w:r>
              <w:t>Заполнить дополнительную информацию о враче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868747" w14:textId="77777777" w:rsidR="00D14624" w:rsidRDefault="006243AB">
            <w:pPr>
              <w:spacing w:line="240" w:lineRule="auto"/>
            </w:pPr>
            <w:r>
              <w:t>Двойной клик по полю "Дополнительная информация" → Заполнить текстовое поле (информация отобразится комментарием в общем расписании)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4006C50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77CB647C" wp14:editId="2185CDD7">
                  <wp:extent cx="3982715" cy="871496"/>
                  <wp:effectExtent l="19050" t="19050" r="18415" b="24130"/>
                  <wp:docPr id="100021" name="Рисунок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395" cy="8836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47F168" w14:textId="77777777" w:rsidR="00D14624" w:rsidRDefault="00D14624">
            <w:pPr>
              <w:spacing w:line="240" w:lineRule="auto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051366" w14:textId="77777777" w:rsidR="00D14624" w:rsidRDefault="006243AB">
            <w:pPr>
              <w:spacing w:line="240" w:lineRule="auto"/>
            </w:pPr>
            <w:r>
              <w:t xml:space="preserve"> Сейчас поле используется для всей </w:t>
            </w:r>
            <w:r>
              <w:t>дополнительной информации о приеме у врача. Значительная часть этой информации в новой системе должна учитываться с помощью фильтров и настроек.</w:t>
            </w:r>
          </w:p>
        </w:tc>
      </w:tr>
      <w:tr w:rsidR="006243AB" w14:paraId="016B98F1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81E758" w14:textId="77777777" w:rsidR="00D14624" w:rsidRDefault="006243AB">
            <w:pPr>
              <w:spacing w:line="240" w:lineRule="auto"/>
            </w:pPr>
            <w:r>
              <w:t>1.5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950A63" w14:textId="77777777" w:rsidR="00D14624" w:rsidRDefault="006243AB">
            <w:pPr>
              <w:spacing w:line="240" w:lineRule="auto"/>
            </w:pPr>
            <w:r>
              <w:t>Назначить реальный кабинет врача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BC55B3" w14:textId="77777777" w:rsidR="00D14624" w:rsidRDefault="006243AB">
            <w:pPr>
              <w:spacing w:line="240" w:lineRule="auto"/>
            </w:pPr>
            <w:r>
              <w:t>Перейти в обработку «Рассадка врачей по кабинетам» → задать кабинет (испо</w:t>
            </w:r>
            <w:r>
              <w:t>льзуется для талонов в терминале самообслуживания и ЛКП)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3096C8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76D76927" wp14:editId="59CFD646">
                  <wp:extent cx="3902700" cy="935106"/>
                  <wp:effectExtent l="19050" t="19050" r="22225" b="17780"/>
                  <wp:docPr id="100023" name="Рисунок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346" cy="943887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155FEE" w14:textId="77777777" w:rsidR="00D14624" w:rsidRDefault="00D14624">
            <w:pPr>
              <w:spacing w:line="240" w:lineRule="auto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0E0F3E" w14:textId="77777777" w:rsidR="00D14624" w:rsidRDefault="006243AB">
            <w:pPr>
              <w:spacing w:line="240" w:lineRule="auto"/>
            </w:pPr>
            <w:r>
              <w:t>Реальный кабинет врача становится известен позднее, чем формируется расписание на период.</w:t>
            </w:r>
          </w:p>
        </w:tc>
      </w:tr>
      <w:tr w:rsidR="006243AB" w14:paraId="240A3DB5" w14:textId="77777777" w:rsidTr="00D14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D6F9BE" w14:textId="77777777" w:rsidR="00D14624" w:rsidRDefault="006243AB">
            <w:pPr>
              <w:spacing w:line="240" w:lineRule="auto"/>
            </w:pPr>
            <w:r>
              <w:lastRenderedPageBreak/>
              <w:t>1.6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D37BD9A" w14:textId="77777777" w:rsidR="00D14624" w:rsidRDefault="006243AB">
            <w:pPr>
              <w:spacing w:line="240" w:lineRule="auto"/>
            </w:pPr>
            <w:r>
              <w:t>Переиспользовать кабинет из "Рассадки врачей" при планировании расписания на дату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71782D" w14:textId="77777777" w:rsidR="00D14624" w:rsidRDefault="006243AB">
            <w:pPr>
              <w:spacing w:line="240" w:lineRule="auto"/>
            </w:pPr>
            <w:r>
              <w:t>Сценарий 1.2 → нажа</w:t>
            </w:r>
            <w:r>
              <w:t>ть кнопку "заполнить кабинет"</w:t>
            </w:r>
          </w:p>
          <w:p w14:paraId="721C3385" w14:textId="77777777" w:rsidR="00D14624" w:rsidRDefault="006243AB">
            <w:pPr>
              <w:pStyle w:val="ScrollListBullet"/>
              <w:numPr>
                <w:ilvl w:val="0"/>
                <w:numId w:val="34"/>
              </w:numPr>
              <w:spacing w:line="240" w:lineRule="auto"/>
              <w:ind w:left="1316" w:hanging="465"/>
            </w:pPr>
            <w:r>
              <w:t>кабинет заполнится на основании последней актуальной рассадки для данного врача и площадки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F15D51" w14:textId="77777777" w:rsidR="00D14624" w:rsidRDefault="006243AB">
            <w:pPr>
              <w:spacing w:line="240" w:lineRule="auto"/>
            </w:pPr>
            <w:r>
              <w:t>Кнопка "Заполнить кабинет":</w:t>
            </w:r>
          </w:p>
          <w:p w14:paraId="4C95CAC3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6A1A6928" wp14:editId="3DD17BF8">
                  <wp:extent cx="3737503" cy="2636686"/>
                  <wp:effectExtent l="19050" t="19050" r="15875" b="11430"/>
                  <wp:docPr id="100025" name="Рисунок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08" cy="2647483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90689E" w14:textId="77777777" w:rsidR="00D14624" w:rsidRDefault="006243AB">
            <w:pPr>
              <w:spacing w:line="240" w:lineRule="auto"/>
            </w:pPr>
            <w:r>
              <w:t>Реальный кабинет врача становится известен позднее, чем формируется расписание на период.</w:t>
            </w:r>
          </w:p>
        </w:tc>
      </w:tr>
    </w:tbl>
    <w:p w14:paraId="37EE0718" w14:textId="77777777" w:rsidR="00D14624" w:rsidRPr="00E16162" w:rsidRDefault="006243AB">
      <w:pPr>
        <w:pStyle w:val="3"/>
      </w:pPr>
      <w:bookmarkStart w:id="12" w:name="_Toc256000021"/>
      <w:bookmarkStart w:id="13" w:name="scroll-bookmark-8"/>
      <w:r w:rsidRPr="00E16162">
        <w:t xml:space="preserve">Вариант </w:t>
      </w:r>
      <w:r w:rsidRPr="00E16162">
        <w:t>использования №2</w:t>
      </w:r>
      <w:proofErr w:type="gramStart"/>
      <w:r w:rsidRPr="00E16162">
        <w:t>: Просмотреть</w:t>
      </w:r>
      <w:proofErr w:type="gramEnd"/>
      <w:r w:rsidRPr="00E16162">
        <w:t xml:space="preserve"> расписание врачей на период</w:t>
      </w:r>
      <w:bookmarkEnd w:id="12"/>
      <w:bookmarkEnd w:id="13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636"/>
        <w:gridCol w:w="1228"/>
        <w:gridCol w:w="2641"/>
        <w:gridCol w:w="7470"/>
        <w:gridCol w:w="2585"/>
      </w:tblGrid>
      <w:tr w:rsidR="006243AB" w14:paraId="4468707B" w14:textId="77777777" w:rsidTr="00D14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93025A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FCE2058" w14:textId="77777777" w:rsidR="00D14624" w:rsidRPr="00E16162" w:rsidRDefault="006243AB">
            <w:pPr>
              <w:spacing w:line="240" w:lineRule="auto"/>
            </w:pPr>
            <w:r w:rsidRPr="00E16162">
              <w:t>Сценарий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BBAE27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Ключевые действия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14F45E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Скриншоты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EFB10F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Проверки и ограничения, контекст</w:t>
            </w:r>
          </w:p>
        </w:tc>
      </w:tr>
      <w:tr w:rsidR="006243AB" w14:paraId="17526C98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AFE4F7" w14:textId="77777777" w:rsidR="00D14624" w:rsidRPr="00E16162" w:rsidRDefault="006243AB">
            <w:pPr>
              <w:spacing w:line="240" w:lineRule="auto"/>
            </w:pPr>
            <w:r w:rsidRPr="00E16162">
              <w:t>2.1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EFC01A" w14:textId="77777777" w:rsidR="00D14624" w:rsidRPr="00E16162" w:rsidRDefault="006243AB">
            <w:pPr>
              <w:spacing w:line="240" w:lineRule="auto"/>
            </w:pPr>
            <w:r w:rsidRPr="00E16162">
              <w:t>Оценить нагрузку врачей на период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A9A6B2" w14:textId="77777777" w:rsidR="00D14624" w:rsidRPr="00E16162" w:rsidRDefault="006243AB">
            <w:pPr>
              <w:spacing w:line="240" w:lineRule="auto"/>
            </w:pPr>
            <w:r w:rsidRPr="00E16162">
              <w:t>Открыть отчет "Расписание работы врачей" → выбрать период, площадку, специ</w:t>
            </w:r>
            <w:r w:rsidRPr="00E16162">
              <w:t>альность, сотрудника</w:t>
            </w:r>
          </w:p>
          <w:p w14:paraId="5E6CE13D" w14:textId="77777777" w:rsidR="00D14624" w:rsidRPr="00E16162" w:rsidRDefault="006243AB">
            <w:pPr>
              <w:pStyle w:val="ScrollListBullet"/>
              <w:numPr>
                <w:ilvl w:val="0"/>
                <w:numId w:val="35"/>
              </w:numPr>
              <w:spacing w:line="240" w:lineRule="auto"/>
              <w:ind w:left="1316" w:hanging="465"/>
            </w:pPr>
            <w:r w:rsidRPr="00E16162">
              <w:t>отборы помимо периода необязательны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09D48E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678EDA45" wp14:editId="140CC2B9">
                  <wp:extent cx="4938001" cy="1785896"/>
                  <wp:effectExtent l="19050" t="19050" r="15240" b="24130"/>
                  <wp:docPr id="100027" name="Рисунок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006" cy="1794939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2BF493" w14:textId="77777777" w:rsidR="00D14624" w:rsidRDefault="006243AB">
            <w:pPr>
              <w:pStyle w:val="ScrollListBullet"/>
              <w:numPr>
                <w:ilvl w:val="0"/>
                <w:numId w:val="36"/>
              </w:numPr>
              <w:spacing w:line="240" w:lineRule="auto"/>
              <w:ind w:left="1316" w:hanging="465"/>
            </w:pPr>
            <w:r>
              <w:t>данная форма также используется для подсчета отработанных часов в табеле</w:t>
            </w:r>
          </w:p>
        </w:tc>
      </w:tr>
    </w:tbl>
    <w:p w14:paraId="501CB7BE" w14:textId="77777777" w:rsidR="00D14624" w:rsidRPr="00E16162" w:rsidRDefault="006243AB">
      <w:pPr>
        <w:pStyle w:val="3"/>
      </w:pPr>
      <w:bookmarkStart w:id="14" w:name="_Toc256000022"/>
      <w:bookmarkStart w:id="15" w:name="scroll-bookmark-9"/>
      <w:r w:rsidRPr="00E16162">
        <w:lastRenderedPageBreak/>
        <w:t>Вариант использования №3</w:t>
      </w:r>
      <w:proofErr w:type="gramStart"/>
      <w:r w:rsidRPr="00E16162">
        <w:t>: Изменить</w:t>
      </w:r>
      <w:proofErr w:type="gramEnd"/>
      <w:r w:rsidRPr="00E16162">
        <w:t xml:space="preserve"> расписание работы врача</w:t>
      </w:r>
      <w:bookmarkEnd w:id="14"/>
      <w:bookmarkEnd w:id="15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683"/>
        <w:gridCol w:w="1773"/>
        <w:gridCol w:w="1837"/>
        <w:gridCol w:w="7332"/>
        <w:gridCol w:w="2935"/>
      </w:tblGrid>
      <w:tr w:rsidR="006243AB" w14:paraId="540011BC" w14:textId="77777777" w:rsidTr="00D14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C1DA86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FE9331A" w14:textId="77777777" w:rsidR="00D14624" w:rsidRPr="00E16162" w:rsidRDefault="006243AB">
            <w:pPr>
              <w:spacing w:line="240" w:lineRule="auto"/>
            </w:pPr>
            <w:r w:rsidRPr="00E16162">
              <w:t>Сценарий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5A3FFD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Ключевые действия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155BB0E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Скриншоты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F5E286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Проверки и ограничения, контекст</w:t>
            </w:r>
          </w:p>
        </w:tc>
      </w:tr>
      <w:tr w:rsidR="006243AB" w14:paraId="72D1403B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B53815" w14:textId="77777777" w:rsidR="00D14624" w:rsidRPr="00E16162" w:rsidRDefault="006243AB">
            <w:pPr>
              <w:spacing w:line="240" w:lineRule="auto"/>
            </w:pPr>
            <w:r w:rsidRPr="00E16162">
              <w:t>3.1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0354EDA" w14:textId="77777777" w:rsidR="00D14624" w:rsidRPr="00E16162" w:rsidRDefault="006243AB">
            <w:pPr>
              <w:spacing w:line="240" w:lineRule="auto"/>
            </w:pPr>
            <w:r w:rsidRPr="00E16162">
              <w:t>Скопировать недельное расписание врача по площадке на следующие недели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1ED723" w14:textId="77777777" w:rsidR="00D14624" w:rsidRPr="00E16162" w:rsidRDefault="006243AB">
            <w:pPr>
              <w:spacing w:line="240" w:lineRule="auto"/>
            </w:pPr>
            <w:r w:rsidRPr="00E16162">
              <w:t>Выбрать неделю, на которую копируем → нажать «плюс» рядом с неделей (дважды) → выбрать количество недель вперед, на которые копируем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3040AB" w14:textId="77777777" w:rsidR="00D14624" w:rsidRPr="00E16162" w:rsidRDefault="006243AB">
            <w:pPr>
              <w:spacing w:beforeAutospacing="1" w:line="240" w:lineRule="auto"/>
            </w:pPr>
            <w:r w:rsidRPr="00E16162">
              <w:rPr>
                <w:noProof/>
              </w:rPr>
              <w:drawing>
                <wp:inline distT="0" distB="0" distL="0" distR="0" wp14:anchorId="5218F5F5" wp14:editId="3A577799">
                  <wp:extent cx="3916624" cy="1754090"/>
                  <wp:effectExtent l="19050" t="19050" r="27305" b="17780"/>
                  <wp:docPr id="100029" name="Рисунок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341" cy="176336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2DA9A1" w14:textId="77777777" w:rsidR="00D14624" w:rsidRPr="00E16162" w:rsidRDefault="006243AB">
            <w:pPr>
              <w:pStyle w:val="ScrollListBullet"/>
              <w:numPr>
                <w:ilvl w:val="0"/>
                <w:numId w:val="37"/>
              </w:numPr>
              <w:spacing w:line="240" w:lineRule="auto"/>
              <w:ind w:left="1316" w:hanging="465"/>
            </w:pPr>
            <w:r w:rsidRPr="00E16162">
              <w:t>блокировки времени и отгулы не копируются</w:t>
            </w:r>
          </w:p>
        </w:tc>
      </w:tr>
      <w:tr w:rsidR="006243AB" w14:paraId="6EFC7590" w14:textId="77777777" w:rsidTr="00D14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9A00DC" w14:textId="77777777" w:rsidR="00D14624" w:rsidRDefault="006243AB">
            <w:pPr>
              <w:spacing w:line="240" w:lineRule="auto"/>
            </w:pPr>
            <w:r>
              <w:t>3.2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F1FCFAB" w14:textId="77777777" w:rsidR="00D14624" w:rsidRDefault="006243AB">
            <w:pPr>
              <w:spacing w:line="240" w:lineRule="auto"/>
            </w:pPr>
            <w:r>
              <w:t>Удалить расписание врача по площадке на неделю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6E7B22" w14:textId="77777777" w:rsidR="00D14624" w:rsidRDefault="006243AB">
            <w:pPr>
              <w:spacing w:line="240" w:lineRule="auto"/>
            </w:pPr>
            <w:r>
              <w:t>Нажать красный "крестик" рядом с неделей (дважды)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76A10A" w14:textId="77777777" w:rsidR="00D14624" w:rsidRDefault="006243AB">
            <w:pPr>
              <w:spacing w:line="240" w:lineRule="auto"/>
            </w:pPr>
            <w:r>
              <w:t>см. скриншот 2.1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0CE6BC" w14:textId="77777777" w:rsidR="00D14624" w:rsidRDefault="00D14624">
            <w:pPr>
              <w:spacing w:line="240" w:lineRule="auto"/>
            </w:pPr>
          </w:p>
        </w:tc>
      </w:tr>
      <w:tr w:rsidR="006243AB" w14:paraId="79385F61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370926" w14:textId="77777777" w:rsidR="00D14624" w:rsidRDefault="006243AB">
            <w:pPr>
              <w:spacing w:line="240" w:lineRule="auto"/>
            </w:pPr>
            <w:r>
              <w:t>3.3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866F01D" w14:textId="77777777" w:rsidR="00D14624" w:rsidRDefault="006243AB">
            <w:pPr>
              <w:spacing w:line="240" w:lineRule="auto"/>
            </w:pPr>
            <w:r>
              <w:t>Заблокировать запись на конкретное время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16654C" w14:textId="77777777" w:rsidR="00D14624" w:rsidRDefault="006243AB">
            <w:pPr>
              <w:spacing w:line="240" w:lineRule="auto"/>
            </w:pPr>
            <w:r>
              <w:t>Перейти в меню «Запись к врачу — вид одного дня»</w:t>
            </w:r>
            <w:r>
              <w:t xml:space="preserve"> → нажать значок замка на нужном слоте → указать причину блокировки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638E982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075242C3" wp14:editId="3D63BE04">
                  <wp:extent cx="4344344" cy="2406098"/>
                  <wp:effectExtent l="19050" t="19050" r="18415" b="13335"/>
                  <wp:docPr id="100031" name="Рисунок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5651" cy="24123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62CBFC" w14:textId="77777777" w:rsidR="00D14624" w:rsidRDefault="006243AB">
            <w:pPr>
              <w:pStyle w:val="ScrollListBullet"/>
              <w:numPr>
                <w:ilvl w:val="0"/>
                <w:numId w:val="38"/>
              </w:numPr>
              <w:spacing w:line="240" w:lineRule="auto"/>
              <w:ind w:left="1316" w:hanging="465"/>
            </w:pPr>
            <w:r>
              <w:t>Обычный врач может редактировать только свое расписание</w:t>
            </w:r>
          </w:p>
        </w:tc>
      </w:tr>
    </w:tbl>
    <w:p w14:paraId="02B00E78" w14:textId="77777777" w:rsidR="00D14624" w:rsidRPr="00E16162" w:rsidRDefault="006243AB">
      <w:pPr>
        <w:pStyle w:val="3"/>
      </w:pPr>
      <w:bookmarkStart w:id="16" w:name="_Toc256000023"/>
      <w:bookmarkStart w:id="17" w:name="scroll-bookmark-10"/>
      <w:r w:rsidRPr="00E16162">
        <w:lastRenderedPageBreak/>
        <w:t>Вариант использования №4</w:t>
      </w:r>
      <w:proofErr w:type="gramStart"/>
      <w:r w:rsidRPr="00E16162">
        <w:t>: Настроить</w:t>
      </w:r>
      <w:proofErr w:type="gramEnd"/>
      <w:r w:rsidRPr="00E16162">
        <w:t xml:space="preserve"> отображение расписания (запись к врачу)</w:t>
      </w:r>
      <w:bookmarkEnd w:id="16"/>
      <w:bookmarkEnd w:id="17"/>
    </w:p>
    <w:tbl>
      <w:tblPr>
        <w:tblStyle w:val="ScrollTableNormal"/>
        <w:tblW w:w="5000" w:type="pct"/>
        <w:tblLayout w:type="fixed"/>
        <w:tblLook w:val="0020" w:firstRow="1" w:lastRow="0" w:firstColumn="0" w:lastColumn="0" w:noHBand="0" w:noVBand="0"/>
      </w:tblPr>
      <w:tblGrid>
        <w:gridCol w:w="695"/>
        <w:gridCol w:w="1584"/>
        <w:gridCol w:w="2536"/>
        <w:gridCol w:w="8122"/>
        <w:gridCol w:w="1623"/>
      </w:tblGrid>
      <w:tr w:rsidR="006243AB" w14:paraId="7C560783" w14:textId="77777777" w:rsidTr="00624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5" w:type="dxa"/>
          </w:tcPr>
          <w:p w14:paraId="3727B962" w14:textId="77777777" w:rsidR="00D14624" w:rsidRPr="00E16162" w:rsidRDefault="006243AB">
            <w:pPr>
              <w:spacing w:line="240" w:lineRule="auto"/>
            </w:pPr>
            <w:r w:rsidRPr="00E16162"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3" w:type="dxa"/>
          </w:tcPr>
          <w:p w14:paraId="09FFA964" w14:textId="77777777" w:rsidR="00D14624" w:rsidRPr="00E16162" w:rsidRDefault="006243AB">
            <w:pPr>
              <w:spacing w:line="240" w:lineRule="auto"/>
            </w:pPr>
            <w:r w:rsidRPr="00E16162">
              <w:t>Сценарий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1" w:type="pct"/>
          </w:tcPr>
          <w:p w14:paraId="30122211" w14:textId="77777777" w:rsidR="00D14624" w:rsidRPr="00E16162" w:rsidRDefault="006243AB">
            <w:pPr>
              <w:spacing w:line="240" w:lineRule="auto"/>
            </w:pPr>
            <w:r w:rsidRPr="00E16162">
              <w:t>Ключевые действия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9" w:type="pct"/>
          </w:tcPr>
          <w:p w14:paraId="42B1BD9E" w14:textId="77777777" w:rsidR="00D14624" w:rsidRPr="00E16162" w:rsidRDefault="006243AB">
            <w:pPr>
              <w:spacing w:line="240" w:lineRule="auto"/>
            </w:pPr>
            <w:r w:rsidRPr="00E16162">
              <w:t>Скриншоты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2" w:type="dxa"/>
          </w:tcPr>
          <w:p w14:paraId="37C42F44" w14:textId="77777777" w:rsidR="00D14624" w:rsidRPr="00E16162" w:rsidRDefault="006243AB">
            <w:pPr>
              <w:spacing w:line="240" w:lineRule="auto"/>
            </w:pPr>
            <w:r w:rsidRPr="00E16162">
              <w:t>Проверки и ограничения</w:t>
            </w:r>
          </w:p>
        </w:tc>
      </w:tr>
      <w:tr w:rsidR="006243AB" w14:paraId="1DD9F766" w14:textId="77777777" w:rsidTr="00624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5" w:type="dxa"/>
          </w:tcPr>
          <w:p w14:paraId="0B6B1531" w14:textId="77777777" w:rsidR="00D14624" w:rsidRPr="00E16162" w:rsidRDefault="006243AB">
            <w:pPr>
              <w:spacing w:line="240" w:lineRule="auto"/>
            </w:pPr>
            <w:r w:rsidRPr="00E16162">
              <w:t>4.1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3" w:type="dxa"/>
          </w:tcPr>
          <w:p w14:paraId="2618C228" w14:textId="77777777" w:rsidR="00D14624" w:rsidRPr="00E16162" w:rsidRDefault="006243AB">
            <w:pPr>
              <w:spacing w:line="240" w:lineRule="auto"/>
            </w:pPr>
            <w:r w:rsidRPr="00E16162">
              <w:t>Подобрать актуальные слоты по критериям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1" w:type="pct"/>
          </w:tcPr>
          <w:p w14:paraId="1EDD4BB4" w14:textId="77777777" w:rsidR="00D14624" w:rsidRPr="00E16162" w:rsidRDefault="006243AB">
            <w:pPr>
              <w:spacing w:line="240" w:lineRule="auto"/>
            </w:pPr>
            <w:r w:rsidRPr="00E16162">
              <w:t>Выбрать период → выбрать специальность → выбрать площадки → выбрать сотрудников (врачей) → нажать "Сформировать"</w:t>
            </w:r>
          </w:p>
          <w:p w14:paraId="2AAE03B2" w14:textId="77777777" w:rsidR="00D14624" w:rsidRPr="00E16162" w:rsidRDefault="006243AB">
            <w:pPr>
              <w:pStyle w:val="ScrollListBullet"/>
              <w:numPr>
                <w:ilvl w:val="0"/>
                <w:numId w:val="39"/>
              </w:numPr>
              <w:spacing w:line="240" w:lineRule="auto"/>
              <w:ind w:left="1316" w:hanging="465"/>
            </w:pPr>
            <w:r w:rsidRPr="00E16162">
              <w:t>все фильтры необязательны</w:t>
            </w:r>
          </w:p>
          <w:p w14:paraId="70D08C31" w14:textId="77777777" w:rsidR="00D14624" w:rsidRPr="00E16162" w:rsidRDefault="006243AB">
            <w:pPr>
              <w:pStyle w:val="ScrollListBullet"/>
              <w:numPr>
                <w:ilvl w:val="0"/>
                <w:numId w:val="39"/>
              </w:numPr>
              <w:spacing w:line="240" w:lineRule="auto"/>
              <w:ind w:left="1316" w:hanging="465"/>
            </w:pPr>
            <w:r w:rsidRPr="00E16162">
              <w:t xml:space="preserve">отображение фильтров можно скрыть и </w:t>
            </w:r>
            <w:r w:rsidRPr="00E16162">
              <w:t>раскрыть по кнопке</w:t>
            </w:r>
          </w:p>
          <w:p w14:paraId="0B9F2D6A" w14:textId="77777777" w:rsidR="00D14624" w:rsidRPr="00E16162" w:rsidRDefault="006243AB">
            <w:pPr>
              <w:pStyle w:val="ScrollListBullet"/>
              <w:numPr>
                <w:ilvl w:val="0"/>
                <w:numId w:val="39"/>
              </w:numPr>
              <w:spacing w:line="240" w:lineRule="auto"/>
              <w:ind w:left="1316" w:hanging="465"/>
            </w:pPr>
            <w:r w:rsidRPr="00E16162">
              <w:t>отображаемый период = неделя, текущую неделю можно вывести по кнопке, предыдущую/следующую неделю показать по кнопке</w:t>
            </w:r>
          </w:p>
          <w:p w14:paraId="749DE77D" w14:textId="77777777" w:rsidR="00D14624" w:rsidRPr="00E16162" w:rsidRDefault="006243AB">
            <w:pPr>
              <w:pStyle w:val="ScrollListBullet"/>
              <w:numPr>
                <w:ilvl w:val="0"/>
                <w:numId w:val="39"/>
              </w:numPr>
              <w:spacing w:line="240" w:lineRule="auto"/>
              <w:ind w:left="1316" w:hanging="465"/>
            </w:pPr>
            <w:r w:rsidRPr="00E16162">
              <w:t>в фильтрах множеств</w:t>
            </w:r>
            <w:r w:rsidRPr="00E16162">
              <w:lastRenderedPageBreak/>
              <w:t>енный выбор</w:t>
            </w:r>
          </w:p>
          <w:p w14:paraId="68C69826" w14:textId="77777777" w:rsidR="00D14624" w:rsidRDefault="006243AB">
            <w:pPr>
              <w:pStyle w:val="ScrollListBullet"/>
              <w:numPr>
                <w:ilvl w:val="0"/>
                <w:numId w:val="39"/>
              </w:numPr>
              <w:spacing w:line="240" w:lineRule="auto"/>
              <w:ind w:left="1316" w:hanging="465"/>
            </w:pPr>
            <w:r w:rsidRPr="00E16162">
              <w:rPr>
                <w:b/>
              </w:rPr>
              <w:t xml:space="preserve">красная рамка </w:t>
            </w:r>
            <w:r>
              <w:t>- текущая дата</w:t>
            </w:r>
          </w:p>
          <w:p w14:paraId="25C7DFD2" w14:textId="77777777" w:rsidR="00D14624" w:rsidRDefault="006243AB">
            <w:pPr>
              <w:pStyle w:val="ScrollListBullet"/>
              <w:numPr>
                <w:ilvl w:val="0"/>
                <w:numId w:val="39"/>
              </w:numPr>
              <w:spacing w:line="240" w:lineRule="auto"/>
              <w:ind w:left="1316" w:hanging="465"/>
            </w:pPr>
            <w:r>
              <w:rPr>
                <w:b/>
              </w:rPr>
              <w:t>связанные площадки</w:t>
            </w:r>
            <w:r>
              <w:t xml:space="preserve"> - клиники, расположенные рядом</w:t>
            </w:r>
          </w:p>
          <w:p w14:paraId="7FE231FC" w14:textId="77777777" w:rsidR="00D14624" w:rsidRDefault="006243AB">
            <w:pPr>
              <w:pStyle w:val="ScrollListBullet"/>
              <w:numPr>
                <w:ilvl w:val="0"/>
                <w:numId w:val="39"/>
              </w:numPr>
              <w:spacing w:line="240" w:lineRule="auto"/>
              <w:ind w:left="1316" w:hanging="465"/>
            </w:pPr>
            <w:r>
              <w:rPr>
                <w:b/>
              </w:rPr>
              <w:t xml:space="preserve">БесплКонс </w:t>
            </w:r>
            <w:r>
              <w:rPr>
                <w:b/>
              </w:rPr>
              <w:t>по операциям</w:t>
            </w:r>
            <w:r>
              <w:t xml:space="preserve"> - отбор хирургов которые консультируют бесплатно перед операцией</w:t>
            </w:r>
          </w:p>
          <w:p w14:paraId="23A48151" w14:textId="77777777" w:rsidR="00D14624" w:rsidRDefault="006243AB">
            <w:pPr>
              <w:pStyle w:val="ScrollListBullet"/>
              <w:numPr>
                <w:ilvl w:val="0"/>
                <w:numId w:val="39"/>
              </w:numPr>
              <w:spacing w:line="240" w:lineRule="auto"/>
              <w:ind w:left="1316" w:hanging="465"/>
            </w:pPr>
            <w:r>
              <w:rPr>
                <w:b/>
              </w:rPr>
              <w:t>ВНД</w:t>
            </w:r>
            <w:r>
              <w:t xml:space="preserve"> - выезд на дом</w:t>
            </w:r>
          </w:p>
          <w:p w14:paraId="7901C222" w14:textId="77777777" w:rsidR="00D14624" w:rsidRDefault="006243AB">
            <w:pPr>
              <w:pStyle w:val="ScrollListBullet"/>
              <w:numPr>
                <w:ilvl w:val="0"/>
                <w:numId w:val="39"/>
              </w:numPr>
              <w:spacing w:line="240" w:lineRule="auto"/>
              <w:ind w:left="1316" w:hanging="465"/>
            </w:pPr>
            <w:r>
              <w:rPr>
                <w:b/>
              </w:rPr>
              <w:t>Детский врач</w:t>
            </w:r>
            <w:r>
              <w:t xml:space="preserve"> - признак врача </w:t>
            </w:r>
          </w:p>
          <w:p w14:paraId="53819E04" w14:textId="77777777" w:rsidR="00D14624" w:rsidRDefault="006243AB">
            <w:pPr>
              <w:pStyle w:val="ScrollListBullet"/>
              <w:numPr>
                <w:ilvl w:val="0"/>
                <w:numId w:val="39"/>
              </w:numPr>
              <w:spacing w:line="240" w:lineRule="auto"/>
              <w:ind w:left="1316" w:hanging="465"/>
            </w:pPr>
            <w:r>
              <w:rPr>
                <w:b/>
              </w:rPr>
              <w:t>Полных лет</w:t>
            </w:r>
            <w:r>
              <w:t xml:space="preserve"> - отбор врача по возрасту пациента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9" w:type="pct"/>
          </w:tcPr>
          <w:p w14:paraId="2E97EF79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6B18BE2E" wp14:editId="082AA3C7">
                  <wp:extent cx="4080863" cy="1960825"/>
                  <wp:effectExtent l="19050" t="19050" r="15240" b="20955"/>
                  <wp:docPr id="100033" name="Рисунок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715" cy="19660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2" w:type="dxa"/>
          </w:tcPr>
          <w:p w14:paraId="15CABDA4" w14:textId="77777777" w:rsidR="00D14624" w:rsidRDefault="00D14624">
            <w:pPr>
              <w:spacing w:line="240" w:lineRule="auto"/>
            </w:pPr>
          </w:p>
        </w:tc>
      </w:tr>
      <w:tr w:rsidR="006243AB" w14:paraId="2661489F" w14:textId="77777777" w:rsidTr="006243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5" w:type="dxa"/>
          </w:tcPr>
          <w:p w14:paraId="4DF4CE15" w14:textId="77777777" w:rsidR="00D14624" w:rsidRDefault="006243AB">
            <w:pPr>
              <w:spacing w:line="240" w:lineRule="auto"/>
            </w:pPr>
            <w:r>
              <w:lastRenderedPageBreak/>
              <w:t>4.2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3" w:type="dxa"/>
          </w:tcPr>
          <w:p w14:paraId="4392E727" w14:textId="77777777" w:rsidR="00D14624" w:rsidRDefault="006243AB">
            <w:pPr>
              <w:spacing w:line="240" w:lineRule="auto"/>
            </w:pPr>
            <w:r>
              <w:t>Понять загруженность врача по цвету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1" w:type="pct"/>
          </w:tcPr>
          <w:p w14:paraId="75BA8FBE" w14:textId="77777777" w:rsidR="00D14624" w:rsidRDefault="006243AB">
            <w:pPr>
              <w:spacing w:line="240" w:lineRule="auto"/>
            </w:pPr>
            <w:r>
              <w:t>Смотреть цвет времени приема: светло-зе</w:t>
            </w:r>
            <w:r>
              <w:t>леный → желтый → оранжево-красный → красный (по увеличению степени загруженности)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9" w:type="pct"/>
          </w:tcPr>
          <w:p w14:paraId="11295E4B" w14:textId="5600922A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016AEAF7" wp14:editId="7EE2F615">
                  <wp:extent cx="4816534" cy="505736"/>
                  <wp:effectExtent l="19050" t="19050" r="22225" b="27940"/>
                  <wp:docPr id="100035" name="Рисунок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541" cy="518127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2" w:type="dxa"/>
          </w:tcPr>
          <w:p w14:paraId="7B1316DE" w14:textId="77777777" w:rsidR="00D14624" w:rsidRDefault="00D14624">
            <w:pPr>
              <w:spacing w:line="240" w:lineRule="auto"/>
            </w:pPr>
          </w:p>
        </w:tc>
      </w:tr>
      <w:tr w:rsidR="006243AB" w14:paraId="70BC1BD5" w14:textId="77777777" w:rsidTr="00624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5" w:type="dxa"/>
          </w:tcPr>
          <w:p w14:paraId="7D2BCCE8" w14:textId="77777777" w:rsidR="00D14624" w:rsidRDefault="006243AB">
            <w:pPr>
              <w:spacing w:line="240" w:lineRule="auto"/>
            </w:pPr>
            <w:r>
              <w:t>4.3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3" w:type="dxa"/>
          </w:tcPr>
          <w:p w14:paraId="1460D59F" w14:textId="77777777" w:rsidR="00D14624" w:rsidRDefault="006243AB">
            <w:pPr>
              <w:spacing w:line="240" w:lineRule="auto"/>
            </w:pPr>
            <w:r>
              <w:t>Определить детского врача по подсветке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1" w:type="pct"/>
          </w:tcPr>
          <w:p w14:paraId="61EFF99E" w14:textId="77777777" w:rsidR="00D14624" w:rsidRDefault="006243AB">
            <w:pPr>
              <w:spacing w:line="240" w:lineRule="auto"/>
            </w:pPr>
            <w:r>
              <w:t>Посмотреть на голубую подсветку строки врача (если в сотруднике стоит галочка «детский»)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9" w:type="pct"/>
          </w:tcPr>
          <w:p w14:paraId="4E481FD4" w14:textId="1AFC5BF5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5E6088C3" wp14:editId="386B9AF9">
                  <wp:extent cx="5023416" cy="200937"/>
                  <wp:effectExtent l="19050" t="19050" r="6350" b="27940"/>
                  <wp:docPr id="100037" name="Рисунок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646" cy="24538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2" w:type="dxa"/>
          </w:tcPr>
          <w:p w14:paraId="3FF9E467" w14:textId="77777777" w:rsidR="00D14624" w:rsidRDefault="00D14624">
            <w:pPr>
              <w:spacing w:line="240" w:lineRule="auto"/>
            </w:pPr>
          </w:p>
        </w:tc>
      </w:tr>
      <w:tr w:rsidR="006243AB" w14:paraId="422A6E53" w14:textId="77777777" w:rsidTr="006243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5" w:type="dxa"/>
          </w:tcPr>
          <w:p w14:paraId="7B84A11A" w14:textId="77777777" w:rsidR="00D14624" w:rsidRDefault="006243AB">
            <w:pPr>
              <w:spacing w:line="240" w:lineRule="auto"/>
            </w:pPr>
            <w:r>
              <w:t>4.4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3" w:type="dxa"/>
          </w:tcPr>
          <w:p w14:paraId="2A2563D9" w14:textId="77777777" w:rsidR="00D14624" w:rsidRDefault="006243AB">
            <w:pPr>
              <w:spacing w:line="240" w:lineRule="auto"/>
            </w:pPr>
            <w:r>
              <w:t xml:space="preserve">Посмотреть </w:t>
            </w:r>
            <w:r>
              <w:t>расписание врача на день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1" w:type="pct"/>
          </w:tcPr>
          <w:p w14:paraId="777449FB" w14:textId="77777777" w:rsidR="00D14624" w:rsidRDefault="006243AB">
            <w:pPr>
              <w:spacing w:line="240" w:lineRule="auto"/>
            </w:pPr>
            <w:r>
              <w:t>Выбрать нужную дату → двойной клик по ячейке с диапазоном времени приема нужного врача</w:t>
            </w:r>
          </w:p>
          <w:p w14:paraId="43470D55" w14:textId="77777777" w:rsidR="00D14624" w:rsidRDefault="00D14624">
            <w:pPr>
              <w:spacing w:line="240" w:lineRule="auto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9" w:type="pct"/>
          </w:tcPr>
          <w:p w14:paraId="17D74621" w14:textId="77777777" w:rsidR="00D14624" w:rsidRDefault="006243AB">
            <w:pPr>
              <w:spacing w:line="240" w:lineRule="auto"/>
            </w:pPr>
            <w:r>
              <w:t>Выбор нужного диапазона:</w:t>
            </w:r>
          </w:p>
          <w:p w14:paraId="38AA2812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46EB1F74" wp14:editId="655DA019">
                  <wp:extent cx="4021118" cy="688616"/>
                  <wp:effectExtent l="19050" t="19050" r="17780" b="16510"/>
                  <wp:docPr id="100039" name="Рисунок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332" cy="69464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D00A56" w14:textId="77777777" w:rsidR="00D14624" w:rsidRDefault="006243AB">
            <w:pPr>
              <w:spacing w:line="240" w:lineRule="auto"/>
            </w:pPr>
            <w:r>
              <w:t>Просмотр расписания врача на день по слотам:</w:t>
            </w:r>
          </w:p>
          <w:p w14:paraId="3229703E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572937F5" wp14:editId="231414C6">
                  <wp:extent cx="4267642" cy="2059176"/>
                  <wp:effectExtent l="19050" t="19050" r="19050" b="17780"/>
                  <wp:docPr id="100041" name="Рисунок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582" cy="2072657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2" w:type="dxa"/>
          </w:tcPr>
          <w:p w14:paraId="7AC3BCAF" w14:textId="77777777" w:rsidR="00D14624" w:rsidRDefault="00D14624">
            <w:pPr>
              <w:spacing w:line="240" w:lineRule="auto"/>
            </w:pPr>
          </w:p>
        </w:tc>
      </w:tr>
      <w:tr w:rsidR="006243AB" w14:paraId="667931B7" w14:textId="77777777" w:rsidTr="00624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5" w:type="dxa"/>
          </w:tcPr>
          <w:p w14:paraId="70D73D97" w14:textId="77777777" w:rsidR="00D14624" w:rsidRDefault="006243AB">
            <w:pPr>
              <w:spacing w:line="240" w:lineRule="auto"/>
            </w:pPr>
            <w:r>
              <w:lastRenderedPageBreak/>
              <w:t>4.5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3" w:type="dxa"/>
          </w:tcPr>
          <w:p w14:paraId="0C62C916" w14:textId="77777777" w:rsidR="00D14624" w:rsidRDefault="006243AB">
            <w:pPr>
              <w:spacing w:line="240" w:lineRule="auto"/>
            </w:pPr>
            <w:r>
              <w:t>Определить тип пациента по цвету слота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1" w:type="pct"/>
          </w:tcPr>
          <w:p w14:paraId="44C914F4" w14:textId="77777777" w:rsidR="00D14624" w:rsidRDefault="006243AB">
            <w:pPr>
              <w:spacing w:line="240" w:lineRule="auto"/>
            </w:pPr>
            <w:r>
              <w:t>Посмотреть цвет слота: я</w:t>
            </w:r>
            <w:r>
              <w:t>рко-зеленый (первичный на площадке), светло-зеленый (первичный в холдинге), голубой (ДМС), розовый (VIP), серый (заблокирован)</w:t>
            </w:r>
          </w:p>
          <w:p w14:paraId="7135A4D0" w14:textId="77777777" w:rsidR="00D14624" w:rsidRDefault="00D14624">
            <w:pPr>
              <w:spacing w:line="240" w:lineRule="auto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9" w:type="pct"/>
          </w:tcPr>
          <w:p w14:paraId="3200A70A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40C749A3" wp14:editId="3B7C360E">
                  <wp:extent cx="4964885" cy="1579162"/>
                  <wp:effectExtent l="19050" t="19050" r="26670" b="21590"/>
                  <wp:docPr id="100043" name="Рисунок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201" cy="1589759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2" w:type="dxa"/>
          </w:tcPr>
          <w:p w14:paraId="5E14FEA0" w14:textId="77777777" w:rsidR="00D14624" w:rsidRDefault="006243AB">
            <w:pPr>
              <w:spacing w:line="240" w:lineRule="auto"/>
            </w:pPr>
            <w:r>
              <w:rPr>
                <w:color w:val="172B4D"/>
              </w:rPr>
              <w:t>Приоритет подсветки: </w:t>
            </w:r>
            <w:r>
              <w:t>VIP &gt; ДМС</w:t>
            </w:r>
          </w:p>
        </w:tc>
      </w:tr>
      <w:tr w:rsidR="006243AB" w14:paraId="3B0AB339" w14:textId="77777777" w:rsidTr="006243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5" w:type="dxa"/>
          </w:tcPr>
          <w:p w14:paraId="52752168" w14:textId="77777777" w:rsidR="00D14624" w:rsidRDefault="006243AB">
            <w:pPr>
              <w:spacing w:line="240" w:lineRule="auto"/>
            </w:pPr>
            <w:r>
              <w:t>4.6.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3" w:type="dxa"/>
          </w:tcPr>
          <w:p w14:paraId="728F6A25" w14:textId="77777777" w:rsidR="00D14624" w:rsidRDefault="006243AB">
            <w:pPr>
              <w:spacing w:line="240" w:lineRule="auto"/>
            </w:pPr>
            <w:r>
              <w:t>Распечатать Запись к врачу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1" w:type="pct"/>
          </w:tcPr>
          <w:p w14:paraId="02E805B5" w14:textId="77777777" w:rsidR="00D14624" w:rsidRDefault="006243AB">
            <w:pPr>
              <w:spacing w:line="240" w:lineRule="auto"/>
            </w:pPr>
            <w:r>
              <w:t>Нажать кнопку "печать" в форме "Запись к врачу"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89" w:type="pct"/>
          </w:tcPr>
          <w:p w14:paraId="1A2F9266" w14:textId="77777777" w:rsidR="00D14624" w:rsidRDefault="00D14624">
            <w:pPr>
              <w:spacing w:line="240" w:lineRule="auto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22" w:type="dxa"/>
          </w:tcPr>
          <w:p w14:paraId="2E101BE4" w14:textId="77777777" w:rsidR="00D14624" w:rsidRDefault="006243AB">
            <w:pPr>
              <w:spacing w:line="240" w:lineRule="auto"/>
            </w:pPr>
            <w:r>
              <w:rPr>
                <w:color w:val="172B4D"/>
              </w:rPr>
              <w:t> </w:t>
            </w:r>
          </w:p>
        </w:tc>
      </w:tr>
    </w:tbl>
    <w:p w14:paraId="248A70CB" w14:textId="77777777" w:rsidR="00D14624" w:rsidRPr="00E16162" w:rsidRDefault="006243AB">
      <w:pPr>
        <w:pStyle w:val="3"/>
      </w:pPr>
      <w:bookmarkStart w:id="18" w:name="_Toc256000024"/>
      <w:bookmarkStart w:id="19" w:name="scroll-bookmark-11"/>
      <w:r w:rsidRPr="00E16162">
        <w:t>Вариант использования №5</w:t>
      </w:r>
      <w:proofErr w:type="gramStart"/>
      <w:r w:rsidRPr="00E16162">
        <w:t>: Управлять</w:t>
      </w:r>
      <w:proofErr w:type="gramEnd"/>
      <w:r w:rsidRPr="00E16162">
        <w:t xml:space="preserve"> записью пациента к врачу</w:t>
      </w:r>
      <w:bookmarkEnd w:id="18"/>
      <w:bookmarkEnd w:id="19"/>
    </w:p>
    <w:tbl>
      <w:tblPr>
        <w:tblStyle w:val="ScrollTableNormal"/>
        <w:tblW w:w="5000" w:type="pct"/>
        <w:tblLayout w:type="fixed"/>
        <w:tblLook w:val="0020" w:firstRow="1" w:lastRow="0" w:firstColumn="0" w:lastColumn="0" w:noHBand="0" w:noVBand="0"/>
      </w:tblPr>
      <w:tblGrid>
        <w:gridCol w:w="713"/>
        <w:gridCol w:w="1409"/>
        <w:gridCol w:w="2693"/>
        <w:gridCol w:w="8192"/>
        <w:gridCol w:w="1553"/>
      </w:tblGrid>
      <w:tr w:rsidR="006243AB" w14:paraId="4F6E23EE" w14:textId="77777777" w:rsidTr="00624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6E15E27A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589E4E24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Сценарий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4C28A39A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Ключевые действия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92" w:type="dxa"/>
          </w:tcPr>
          <w:p w14:paraId="4E1933B2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 Скриншоты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3" w:type="dxa"/>
          </w:tcPr>
          <w:p w14:paraId="37E10AF5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Проверки и ограничения</w:t>
            </w:r>
          </w:p>
        </w:tc>
      </w:tr>
      <w:tr w:rsidR="006243AB" w14:paraId="7C0E4F84" w14:textId="77777777" w:rsidTr="00624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4F6553E0" w14:textId="77777777" w:rsidR="00D14624" w:rsidRPr="00E16162" w:rsidRDefault="006243AB">
            <w:pPr>
              <w:spacing w:line="240" w:lineRule="auto"/>
            </w:pPr>
            <w:r w:rsidRPr="00E16162">
              <w:t>5.1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7D4FA039" w14:textId="77777777" w:rsidR="00D14624" w:rsidRPr="00E16162" w:rsidRDefault="006243AB">
            <w:pPr>
              <w:spacing w:line="240" w:lineRule="auto"/>
            </w:pPr>
            <w:r w:rsidRPr="00E16162">
              <w:t>Записать первичного пациента в слот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72C2A177" w14:textId="77777777" w:rsidR="00D14624" w:rsidRPr="00E16162" w:rsidRDefault="006243AB">
            <w:pPr>
              <w:spacing w:line="240" w:lineRule="auto"/>
            </w:pPr>
            <w:r w:rsidRPr="00E16162">
              <w:t xml:space="preserve">Двойной клик по нужному слоту → открыть форму записи → заполнить ФИО, </w:t>
            </w:r>
            <w:r w:rsidRPr="00E16162">
              <w:t>телефон, дату рождения, реклама (источник информации) если пациент первичный</w:t>
            </w:r>
          </w:p>
          <w:p w14:paraId="2FB94EB0" w14:textId="77777777" w:rsidR="00D14624" w:rsidRPr="00E16162" w:rsidRDefault="00D14624">
            <w:pPr>
              <w:spacing w:line="240" w:lineRule="auto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92" w:type="dxa"/>
          </w:tcPr>
          <w:p w14:paraId="730C8489" w14:textId="77777777" w:rsidR="00D14624" w:rsidRPr="00E16162" w:rsidRDefault="006243AB">
            <w:pPr>
              <w:spacing w:line="240" w:lineRule="auto"/>
            </w:pPr>
            <w:r w:rsidRPr="00E16162">
              <w:t> </w:t>
            </w:r>
            <w:r w:rsidRPr="00E16162">
              <w:rPr>
                <w:noProof/>
              </w:rPr>
              <w:drawing>
                <wp:inline distT="0" distB="0" distL="0" distR="0" wp14:anchorId="738F919E" wp14:editId="309B0ABD">
                  <wp:extent cx="4728756" cy="2199364"/>
                  <wp:effectExtent l="19050" t="19050" r="15240" b="10795"/>
                  <wp:docPr id="100045" name="Рисунок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753" cy="22086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3" w:type="dxa"/>
          </w:tcPr>
          <w:p w14:paraId="42456A5D" w14:textId="77777777" w:rsidR="00D14624" w:rsidRPr="00E16162" w:rsidRDefault="006243AB">
            <w:pPr>
              <w:spacing w:line="240" w:lineRule="auto"/>
            </w:pPr>
            <w:r w:rsidRPr="00E16162">
              <w:t> </w:t>
            </w:r>
          </w:p>
        </w:tc>
      </w:tr>
      <w:tr w:rsidR="006243AB" w14:paraId="0D7C7F15" w14:textId="77777777" w:rsidTr="006243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4C0D8412" w14:textId="77777777" w:rsidR="00D14624" w:rsidRPr="00E16162" w:rsidRDefault="006243AB">
            <w:pPr>
              <w:spacing w:line="240" w:lineRule="auto"/>
            </w:pPr>
            <w:r w:rsidRPr="00E16162">
              <w:t>5.2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3D908FF7" w14:textId="77777777" w:rsidR="00D14624" w:rsidRPr="00E16162" w:rsidRDefault="006243AB">
            <w:pPr>
              <w:spacing w:line="240" w:lineRule="auto"/>
            </w:pPr>
            <w:r w:rsidRPr="00E16162">
              <w:t>Записать существую</w:t>
            </w:r>
            <w:r w:rsidRPr="00E16162">
              <w:lastRenderedPageBreak/>
              <w:t>щего пациента в слот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6DEFC002" w14:textId="77777777" w:rsidR="00D14624" w:rsidRPr="00E16162" w:rsidRDefault="006243AB">
            <w:pPr>
              <w:spacing w:line="240" w:lineRule="auto"/>
            </w:pPr>
            <w:r w:rsidRPr="00E16162">
              <w:lastRenderedPageBreak/>
              <w:t xml:space="preserve">При поиске по данным (ФИО, телефон или дата </w:t>
            </w:r>
            <w:r w:rsidRPr="00E16162">
              <w:lastRenderedPageBreak/>
              <w:t>рождения) в поле справа отображаются все картотеки с указанными данными → выбрать нуж</w:t>
            </w:r>
            <w:r w:rsidRPr="00E16162">
              <w:t>ного пациента  → записать</w:t>
            </w:r>
          </w:p>
          <w:p w14:paraId="21A5FF4B" w14:textId="77777777" w:rsidR="00D14624" w:rsidRPr="00E16162" w:rsidRDefault="00D14624">
            <w:pPr>
              <w:spacing w:line="240" w:lineRule="auto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92" w:type="dxa"/>
          </w:tcPr>
          <w:p w14:paraId="783FAFBE" w14:textId="77777777" w:rsidR="00D14624" w:rsidRPr="00E16162" w:rsidRDefault="006243AB">
            <w:pPr>
              <w:spacing w:line="240" w:lineRule="auto"/>
            </w:pPr>
            <w:r w:rsidRPr="00E16162">
              <w:lastRenderedPageBreak/>
              <w:t>Поиск пациента по данным:</w:t>
            </w:r>
          </w:p>
          <w:p w14:paraId="3E460183" w14:textId="77777777" w:rsidR="00D14624" w:rsidRPr="00E16162" w:rsidRDefault="006243AB">
            <w:pPr>
              <w:spacing w:beforeAutospacing="1" w:line="240" w:lineRule="auto"/>
            </w:pPr>
            <w:r w:rsidRPr="00E16162">
              <w:rPr>
                <w:noProof/>
              </w:rPr>
              <w:lastRenderedPageBreak/>
              <w:drawing>
                <wp:inline distT="0" distB="0" distL="0" distR="0" wp14:anchorId="51FBD6EA" wp14:editId="0E62392D">
                  <wp:extent cx="5117418" cy="1714335"/>
                  <wp:effectExtent l="19050" t="19050" r="26670" b="19685"/>
                  <wp:docPr id="100047" name="Рисунок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093" cy="1725951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B4D13D" w14:textId="77777777" w:rsidR="00D14624" w:rsidRPr="00E16162" w:rsidRDefault="00D14624">
            <w:pPr>
              <w:spacing w:line="240" w:lineRule="auto"/>
            </w:pPr>
          </w:p>
          <w:p w14:paraId="19CBD20D" w14:textId="77777777" w:rsidR="00D14624" w:rsidRPr="00E16162" w:rsidRDefault="006243AB">
            <w:pPr>
              <w:spacing w:line="240" w:lineRule="auto"/>
            </w:pPr>
            <w:r w:rsidRPr="00E16162">
              <w:t>Выбор существующего пациента:</w:t>
            </w:r>
          </w:p>
          <w:p w14:paraId="3B45FBBD" w14:textId="77777777" w:rsidR="00D14624" w:rsidRPr="00E16162" w:rsidRDefault="006243AB">
            <w:pPr>
              <w:spacing w:beforeAutospacing="1" w:line="240" w:lineRule="auto"/>
            </w:pPr>
            <w:r w:rsidRPr="00E16162">
              <w:rPr>
                <w:noProof/>
              </w:rPr>
              <w:drawing>
                <wp:inline distT="0" distB="0" distL="0" distR="0" wp14:anchorId="110F9BB8" wp14:editId="527FEB6B">
                  <wp:extent cx="4958330" cy="1388331"/>
                  <wp:effectExtent l="19050" t="19050" r="13970" b="21590"/>
                  <wp:docPr id="100049" name="Рисунок 10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35" cy="139751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3" w:type="dxa"/>
          </w:tcPr>
          <w:p w14:paraId="06D75249" w14:textId="77777777" w:rsidR="00D14624" w:rsidRPr="00E16162" w:rsidRDefault="00D14624">
            <w:pPr>
              <w:spacing w:line="240" w:lineRule="auto"/>
            </w:pPr>
          </w:p>
        </w:tc>
      </w:tr>
      <w:tr w:rsidR="006243AB" w14:paraId="122DBE2A" w14:textId="77777777" w:rsidTr="00624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7C2403D2" w14:textId="77777777" w:rsidR="00D14624" w:rsidRPr="00E16162" w:rsidRDefault="006243AB">
            <w:pPr>
              <w:spacing w:line="240" w:lineRule="auto"/>
            </w:pPr>
            <w:r w:rsidRPr="00E16162">
              <w:t>5.3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0CB37C2A" w14:textId="77777777" w:rsidR="00D14624" w:rsidRPr="00E16162" w:rsidRDefault="006243AB">
            <w:pPr>
              <w:spacing w:line="240" w:lineRule="auto"/>
            </w:pPr>
            <w:r w:rsidRPr="00E16162">
              <w:t>Записать пациента на дополнительное время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5CAF07E3" w14:textId="77777777" w:rsidR="00D14624" w:rsidRPr="00E16162" w:rsidRDefault="006243AB">
            <w:pPr>
              <w:spacing w:line="240" w:lineRule="auto"/>
            </w:pPr>
            <w:r w:rsidRPr="00E16162">
              <w:t>Войти в запись → указать другое время приема внутри слота вручную (например, 11:02 вместо 11:00)</w:t>
            </w:r>
          </w:p>
          <w:p w14:paraId="41CE64E2" w14:textId="77777777" w:rsidR="00D14624" w:rsidRPr="00E16162" w:rsidRDefault="006243AB">
            <w:pPr>
              <w:pStyle w:val="ScrollListBullet"/>
              <w:numPr>
                <w:ilvl w:val="0"/>
                <w:numId w:val="40"/>
              </w:numPr>
              <w:spacing w:line="240" w:lineRule="auto"/>
              <w:ind w:left="1316" w:hanging="465"/>
            </w:pPr>
            <w:r w:rsidRPr="00E16162">
              <w:t xml:space="preserve">используют, если </w:t>
            </w:r>
            <w:r w:rsidRPr="00E16162">
              <w:t xml:space="preserve">необходимо создать перекрывающиеся по </w:t>
            </w:r>
            <w:r w:rsidRPr="00E16162">
              <w:lastRenderedPageBreak/>
              <w:t>времени записи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92" w:type="dxa"/>
          </w:tcPr>
          <w:p w14:paraId="26010EA4" w14:textId="77777777" w:rsidR="00D14624" w:rsidRDefault="006243AB">
            <w:pPr>
              <w:spacing w:line="240" w:lineRule="auto"/>
            </w:pPr>
            <w:r>
              <w:lastRenderedPageBreak/>
              <w:t> </w:t>
            </w:r>
            <w:r>
              <w:rPr>
                <w:noProof/>
              </w:rPr>
              <w:drawing>
                <wp:inline distT="0" distB="0" distL="0" distR="0" wp14:anchorId="03555663" wp14:editId="7EADF0D8">
                  <wp:extent cx="4988019" cy="1237257"/>
                  <wp:effectExtent l="19050" t="19050" r="22225" b="20320"/>
                  <wp:docPr id="100051" name="Рисунок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670" cy="12493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3" w:type="dxa"/>
          </w:tcPr>
          <w:p w14:paraId="119B6992" w14:textId="77777777" w:rsidR="00D14624" w:rsidRDefault="006243AB">
            <w:pPr>
              <w:spacing w:line="240" w:lineRule="auto"/>
            </w:pPr>
            <w:r>
              <w:t> </w:t>
            </w:r>
          </w:p>
        </w:tc>
      </w:tr>
      <w:tr w:rsidR="006243AB" w14:paraId="72A2532B" w14:textId="77777777" w:rsidTr="006243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7FE5069A" w14:textId="77777777" w:rsidR="00D14624" w:rsidRDefault="006243AB">
            <w:pPr>
              <w:spacing w:line="240" w:lineRule="auto"/>
            </w:pPr>
            <w:r>
              <w:t> 5.4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103B4EBD" w14:textId="77777777" w:rsidR="00D14624" w:rsidRDefault="006243AB">
            <w:pPr>
              <w:spacing w:line="240" w:lineRule="auto"/>
            </w:pPr>
            <w:r>
              <w:t>Перенести запись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4E4867D3" w14:textId="77777777" w:rsidR="00D14624" w:rsidRDefault="006243AB">
            <w:pPr>
              <w:spacing w:line="240" w:lineRule="auto"/>
            </w:pPr>
            <w:r>
              <w:t>Форма «Запись к врачу — вид одного дня»: </w:t>
            </w:r>
          </w:p>
          <w:p w14:paraId="4AC3E836" w14:textId="77777777" w:rsidR="00D14624" w:rsidRDefault="006243AB">
            <w:pPr>
              <w:spacing w:line="240" w:lineRule="auto"/>
            </w:pPr>
            <w:r>
              <w:t>Выбрать запись → перенести запись с помощью:</w:t>
            </w:r>
          </w:p>
          <w:p w14:paraId="58B0424C" w14:textId="77777777" w:rsidR="00D14624" w:rsidRDefault="006243AB">
            <w:pPr>
              <w:pStyle w:val="ScrollListBullet"/>
              <w:numPr>
                <w:ilvl w:val="0"/>
                <w:numId w:val="41"/>
              </w:numPr>
              <w:spacing w:line="240" w:lineRule="auto"/>
              <w:ind w:left="1316" w:hanging="465"/>
            </w:pPr>
            <w:r>
              <w:t>кнопки Копировать, Вырезать, Вставить</w:t>
            </w:r>
          </w:p>
          <w:p w14:paraId="7CEC3FE9" w14:textId="77777777" w:rsidR="00D14624" w:rsidRDefault="006243AB">
            <w:pPr>
              <w:pStyle w:val="ScrollListBullet"/>
              <w:numPr>
                <w:ilvl w:val="0"/>
                <w:numId w:val="41"/>
              </w:numPr>
              <w:spacing w:line="240" w:lineRule="auto"/>
              <w:ind w:left="1316" w:hanging="465"/>
            </w:pPr>
            <w:r>
              <w:t>комбинации клавиш Ctrl+C, Ctrl+X, Ctrl+V</w:t>
            </w:r>
          </w:p>
          <w:p w14:paraId="0E5CD9D7" w14:textId="77777777" w:rsidR="00D14624" w:rsidRDefault="00D14624">
            <w:pPr>
              <w:spacing w:line="240" w:lineRule="auto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92" w:type="dxa"/>
          </w:tcPr>
          <w:p w14:paraId="1B1DBAE4" w14:textId="77777777" w:rsidR="00D14624" w:rsidRDefault="006243AB">
            <w:pPr>
              <w:spacing w:line="240" w:lineRule="auto"/>
            </w:pPr>
            <w:r>
              <w:t> </w:t>
            </w:r>
            <w:r>
              <w:rPr>
                <w:noProof/>
              </w:rPr>
              <w:drawing>
                <wp:inline distT="0" distB="0" distL="0" distR="0" wp14:anchorId="5299EFBC" wp14:editId="67434591">
                  <wp:extent cx="4968558" cy="1364477"/>
                  <wp:effectExtent l="19050" t="19050" r="22860" b="26670"/>
                  <wp:docPr id="100053" name="Рисунок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171" cy="1373433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3" w:type="dxa"/>
          </w:tcPr>
          <w:p w14:paraId="5E976FA1" w14:textId="77777777" w:rsidR="00D14624" w:rsidRDefault="006243AB">
            <w:pPr>
              <w:spacing w:line="240" w:lineRule="auto"/>
            </w:pPr>
            <w:r>
              <w:t> </w:t>
            </w:r>
          </w:p>
        </w:tc>
      </w:tr>
      <w:tr w:rsidR="006243AB" w14:paraId="5977617F" w14:textId="77777777" w:rsidTr="00624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585D9719" w14:textId="77777777" w:rsidR="00D14624" w:rsidRDefault="006243AB">
            <w:pPr>
              <w:spacing w:line="240" w:lineRule="auto"/>
            </w:pPr>
            <w:r>
              <w:t> 5</w:t>
            </w:r>
            <w:r>
              <w:t>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197A8B4D" w14:textId="77777777" w:rsidR="00D14624" w:rsidRDefault="006243AB">
            <w:pPr>
              <w:spacing w:line="240" w:lineRule="auto"/>
            </w:pPr>
            <w:r>
              <w:t>Сменить время внутри записи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0D3ECE0F" w14:textId="77777777" w:rsidR="00D14624" w:rsidRDefault="006243AB">
            <w:pPr>
              <w:spacing w:line="240" w:lineRule="auto"/>
            </w:pPr>
            <w:r>
              <w:t>Открыть запись → изменить время вводом вручную → сохранить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92" w:type="dxa"/>
          </w:tcPr>
          <w:p w14:paraId="3D73DB0F" w14:textId="77777777" w:rsidR="00D14624" w:rsidRDefault="006243AB">
            <w:pPr>
              <w:spacing w:line="240" w:lineRule="auto"/>
            </w:pPr>
            <w: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3" w:type="dxa"/>
          </w:tcPr>
          <w:p w14:paraId="20A79E7A" w14:textId="77777777" w:rsidR="00D14624" w:rsidRDefault="006243AB">
            <w:pPr>
              <w:spacing w:line="240" w:lineRule="auto"/>
            </w:pPr>
            <w:r>
              <w:t> </w:t>
            </w:r>
          </w:p>
        </w:tc>
      </w:tr>
      <w:tr w:rsidR="006243AB" w14:paraId="5A9D346B" w14:textId="77777777" w:rsidTr="006243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53E4214C" w14:textId="77777777" w:rsidR="00D14624" w:rsidRDefault="006243AB">
            <w:pPr>
              <w:spacing w:line="240" w:lineRule="auto"/>
            </w:pPr>
            <w:r>
              <w:t> 5.6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71DE4A7B" w14:textId="77777777" w:rsidR="00D14624" w:rsidRDefault="006243AB">
            <w:pPr>
              <w:spacing w:line="240" w:lineRule="auto"/>
            </w:pPr>
            <w:r>
              <w:t>Отменить запись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77DC43C5" w14:textId="77777777" w:rsidR="00D14624" w:rsidRDefault="006243AB">
            <w:pPr>
              <w:spacing w:line="240" w:lineRule="auto"/>
            </w:pPr>
            <w:r>
              <w:t>Выбрать запись → нажать кнопку «Отмена»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92" w:type="dxa"/>
          </w:tcPr>
          <w:p w14:paraId="5820DCC4" w14:textId="77777777" w:rsidR="00D14624" w:rsidRDefault="006243AB">
            <w:pPr>
              <w:spacing w:line="240" w:lineRule="auto"/>
            </w:pPr>
            <w: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3" w:type="dxa"/>
          </w:tcPr>
          <w:p w14:paraId="7FC2434F" w14:textId="77777777" w:rsidR="00D14624" w:rsidRDefault="006243AB">
            <w:pPr>
              <w:spacing w:line="240" w:lineRule="auto"/>
            </w:pPr>
            <w:r>
              <w:t> </w:t>
            </w:r>
          </w:p>
        </w:tc>
      </w:tr>
      <w:tr w:rsidR="006243AB" w14:paraId="0C550722" w14:textId="77777777" w:rsidTr="00624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" w:type="dxa"/>
          </w:tcPr>
          <w:p w14:paraId="5BF0DD7D" w14:textId="77777777" w:rsidR="00D14624" w:rsidRDefault="006243AB">
            <w:pPr>
              <w:spacing w:line="240" w:lineRule="auto"/>
            </w:pPr>
            <w:r>
              <w:t> 5.7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09" w:type="dxa"/>
          </w:tcPr>
          <w:p w14:paraId="426DDE79" w14:textId="77777777" w:rsidR="00D14624" w:rsidRDefault="006243AB">
            <w:pPr>
              <w:spacing w:line="240" w:lineRule="auto"/>
            </w:pPr>
            <w:r>
              <w:t>Посмотреть историю изменений записи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</w:tcPr>
          <w:p w14:paraId="0BFCAE8A" w14:textId="77777777" w:rsidR="00D14624" w:rsidRDefault="006243AB">
            <w:pPr>
              <w:spacing w:line="240" w:lineRule="auto"/>
            </w:pPr>
            <w:r>
              <w:t xml:space="preserve">Перейти в форму «Запись к врачу — вид одного дня» → </w:t>
            </w:r>
            <w:r>
              <w:t>нажать кнопку «История записи» → система показывает отчет с изменениями записи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92" w:type="dxa"/>
          </w:tcPr>
          <w:p w14:paraId="77C08ACB" w14:textId="77777777" w:rsidR="00D14624" w:rsidRDefault="006243AB">
            <w:pPr>
              <w:spacing w:line="240" w:lineRule="auto"/>
            </w:pPr>
            <w:r>
              <w:t> </w:t>
            </w:r>
            <w:r>
              <w:rPr>
                <w:noProof/>
              </w:rPr>
              <w:drawing>
                <wp:inline distT="0" distB="0" distL="0" distR="0" wp14:anchorId="60B42AD1" wp14:editId="663E01AF">
                  <wp:extent cx="4864502" cy="1332672"/>
                  <wp:effectExtent l="19050" t="19050" r="12700" b="20320"/>
                  <wp:docPr id="100055" name="Рисунок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82" cy="13416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3" w:type="dxa"/>
          </w:tcPr>
          <w:p w14:paraId="30998376" w14:textId="77777777" w:rsidR="00D14624" w:rsidRDefault="006243AB">
            <w:pPr>
              <w:spacing w:line="240" w:lineRule="auto"/>
            </w:pPr>
            <w:r>
              <w:t> </w:t>
            </w:r>
          </w:p>
        </w:tc>
      </w:tr>
    </w:tbl>
    <w:p w14:paraId="34FF5ED8" w14:textId="77777777" w:rsidR="00D14624" w:rsidRPr="00E16162" w:rsidRDefault="006243AB">
      <w:pPr>
        <w:pStyle w:val="3"/>
      </w:pPr>
      <w:bookmarkStart w:id="20" w:name="_Toc256000025"/>
      <w:bookmarkStart w:id="21" w:name="scroll-bookmark-12"/>
      <w:r w:rsidRPr="00E16162">
        <w:lastRenderedPageBreak/>
        <w:t>Вариант использования №6</w:t>
      </w:r>
      <w:proofErr w:type="gramStart"/>
      <w:r w:rsidRPr="00E16162">
        <w:t>: Управлять</w:t>
      </w:r>
      <w:proofErr w:type="gramEnd"/>
      <w:r w:rsidRPr="00E16162">
        <w:t xml:space="preserve"> листом ожидания</w:t>
      </w:r>
      <w:bookmarkEnd w:id="20"/>
      <w:bookmarkEnd w:id="21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671"/>
        <w:gridCol w:w="1702"/>
        <w:gridCol w:w="2757"/>
        <w:gridCol w:w="6623"/>
        <w:gridCol w:w="2807"/>
      </w:tblGrid>
      <w:tr w:rsidR="006243AB" w14:paraId="3B657D5E" w14:textId="77777777" w:rsidTr="00D14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E666DA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047FA0" w14:textId="77777777" w:rsidR="00D14624" w:rsidRPr="00E16162" w:rsidRDefault="006243AB">
            <w:pPr>
              <w:spacing w:line="240" w:lineRule="auto"/>
            </w:pPr>
            <w:r w:rsidRPr="00E16162">
              <w:t>Сценарий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A11370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Ключевые действия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738256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Скриншоты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5BDE22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Проверки и ограничения, контекст</w:t>
            </w:r>
          </w:p>
        </w:tc>
      </w:tr>
      <w:tr w:rsidR="006243AB" w14:paraId="390B31B7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874FC6" w14:textId="77777777" w:rsidR="00D14624" w:rsidRPr="00E16162" w:rsidRDefault="006243AB">
            <w:pPr>
              <w:spacing w:line="240" w:lineRule="auto"/>
            </w:pPr>
            <w:r w:rsidRPr="00E16162">
              <w:t>6.1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50C237D" w14:textId="77777777" w:rsidR="00D14624" w:rsidRPr="00E16162" w:rsidRDefault="006243AB">
            <w:pPr>
              <w:spacing w:line="240" w:lineRule="auto"/>
            </w:pPr>
            <w:r w:rsidRPr="00E16162">
              <w:t xml:space="preserve">Просмотреть или скрыть </w:t>
            </w:r>
            <w:r w:rsidRPr="00E16162">
              <w:t>лист ожидания в форме записи к врачу в слот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BA53F7" w14:textId="77777777" w:rsidR="00D14624" w:rsidRPr="00E16162" w:rsidRDefault="006243AB">
            <w:pPr>
              <w:spacing w:line="240" w:lineRule="auto"/>
            </w:pPr>
            <w:r w:rsidRPr="00E16162">
              <w:t>Форма «Запись к врачу — вид одного дня»  → «Лист ожидания» в левом нижнем углу</w:t>
            </w:r>
          </w:p>
          <w:p w14:paraId="70341799" w14:textId="77777777" w:rsidR="00D14624" w:rsidRPr="00E16162" w:rsidRDefault="006243AB">
            <w:pPr>
              <w:pStyle w:val="ScrollListBullet"/>
              <w:numPr>
                <w:ilvl w:val="0"/>
                <w:numId w:val="42"/>
              </w:numPr>
              <w:spacing w:line="240" w:lineRule="auto"/>
              <w:ind w:left="1316" w:hanging="465"/>
            </w:pPr>
            <w:r w:rsidRPr="00E16162">
              <w:t>Комментарий в листе ожидания - когда клиенту было бы удобно записаться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7A45F1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51EEA8C4" wp14:editId="39A9A74E">
                  <wp:extent cx="3757896" cy="2748004"/>
                  <wp:effectExtent l="19050" t="19050" r="14605" b="14605"/>
                  <wp:docPr id="100057" name="Рисунок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657" cy="2759529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9DDAF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1F197415" wp14:editId="545604D9">
                  <wp:extent cx="3922284" cy="1801799"/>
                  <wp:effectExtent l="19050" t="19050" r="21590" b="27305"/>
                  <wp:docPr id="100059" name="Рисунок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016" cy="1808107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1A3FB6" w14:textId="77777777" w:rsidR="00D14624" w:rsidRDefault="006243AB">
            <w:pPr>
              <w:pStyle w:val="ScrollListBullet"/>
              <w:numPr>
                <w:ilvl w:val="0"/>
                <w:numId w:val="43"/>
              </w:numPr>
              <w:spacing w:line="240" w:lineRule="auto"/>
              <w:ind w:left="1316" w:hanging="465"/>
            </w:pPr>
            <w:r>
              <w:t>записи в листе ожидания отображаются у данного врача кажды</w:t>
            </w:r>
            <w:r>
              <w:t>й день до их отмены</w:t>
            </w:r>
          </w:p>
        </w:tc>
      </w:tr>
      <w:tr w:rsidR="006243AB" w14:paraId="4ACCFED4" w14:textId="77777777" w:rsidTr="00D14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7F08FA" w14:textId="77777777" w:rsidR="00D14624" w:rsidRDefault="006243AB">
            <w:pPr>
              <w:spacing w:line="240" w:lineRule="auto"/>
            </w:pPr>
            <w:r>
              <w:lastRenderedPageBreak/>
              <w:t>6.2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885450" w14:textId="77777777" w:rsidR="00D14624" w:rsidRDefault="006243AB">
            <w:pPr>
              <w:spacing w:line="240" w:lineRule="auto"/>
            </w:pPr>
            <w:r>
              <w:t>Добавить пациента с существующей записью в лист ожидания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172D58" w14:textId="77777777" w:rsidR="00D14624" w:rsidRDefault="006243AB">
            <w:pPr>
              <w:spacing w:line="240" w:lineRule="auto"/>
            </w:pPr>
            <w:r>
              <w:t xml:space="preserve">Перейти в форму «Запись к врачу — вид одного дня» → выбрать нужную запись → копировать → кнопка "вставить" в форме листа ожидания → Заполнить комментарий для листа </w:t>
            </w:r>
            <w:r>
              <w:t>ожидания → Записать и закрыть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337039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0B300BEA" wp14:editId="61B487F3">
                  <wp:extent cx="3980868" cy="1319917"/>
                  <wp:effectExtent l="19050" t="19050" r="19685" b="13970"/>
                  <wp:docPr id="100061" name="Рисунок 10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461" cy="1325419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64F9B8" w14:textId="77777777" w:rsidR="00D14624" w:rsidRDefault="00D14624">
            <w:pPr>
              <w:spacing w:line="240" w:lineRule="auto"/>
            </w:pPr>
          </w:p>
        </w:tc>
      </w:tr>
      <w:tr w:rsidR="006243AB" w14:paraId="2BA63E6C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58F5F0" w14:textId="77777777" w:rsidR="00D14624" w:rsidRDefault="006243AB">
            <w:pPr>
              <w:spacing w:line="240" w:lineRule="auto"/>
            </w:pPr>
            <w:r>
              <w:t>6.3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DFD9BF" w14:textId="77777777" w:rsidR="00D14624" w:rsidRDefault="006243AB">
            <w:pPr>
              <w:spacing w:line="240" w:lineRule="auto"/>
            </w:pPr>
            <w:r>
              <w:t>Добавить пациента без записи в лист ожидания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B13AE6" w14:textId="77777777" w:rsidR="00D14624" w:rsidRDefault="006243AB">
            <w:pPr>
              <w:spacing w:line="240" w:lineRule="auto"/>
            </w:pPr>
            <w:r>
              <w:t>Лист ожидания </w:t>
            </w:r>
            <w:r>
              <w:t xml:space="preserve"> → создать → заполнить ФИО, д.р., мобильный телефон, рекламу, комментарий для листа ожидания → Записать и закрыть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82D3A1C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0B491C9D" wp14:editId="15891BB1">
                  <wp:extent cx="3868180" cy="1324720"/>
                  <wp:effectExtent l="19050" t="19050" r="18415" b="27940"/>
                  <wp:docPr id="100063" name="Рисунок 10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178" cy="1331569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1B129F" w14:textId="77777777" w:rsidR="00D14624" w:rsidRDefault="00D14624">
            <w:pPr>
              <w:spacing w:line="240" w:lineRule="auto"/>
            </w:pPr>
          </w:p>
        </w:tc>
      </w:tr>
      <w:tr w:rsidR="006243AB" w14:paraId="5B105CA3" w14:textId="77777777" w:rsidTr="00D14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B574DA" w14:textId="77777777" w:rsidR="00D14624" w:rsidRDefault="006243AB">
            <w:pPr>
              <w:spacing w:line="240" w:lineRule="auto"/>
            </w:pPr>
            <w:r>
              <w:t>6.4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508AD8" w14:textId="77777777" w:rsidR="00D14624" w:rsidRDefault="006243AB">
            <w:pPr>
              <w:spacing w:line="240" w:lineRule="auto"/>
            </w:pPr>
            <w:r>
              <w:t>Отменить запись в листе ожидания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EB240F" w14:textId="77777777" w:rsidR="00D14624" w:rsidRDefault="006243AB">
            <w:pPr>
              <w:spacing w:line="240" w:lineRule="auto"/>
            </w:pPr>
            <w:r>
              <w:t>Выбрать запись в листе ожидания → Отменить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ED33802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14C720EF" wp14:editId="112974E0">
                  <wp:extent cx="3942857" cy="497785"/>
                  <wp:effectExtent l="19050" t="19050" r="19685" b="17145"/>
                  <wp:docPr id="100065" name="Рисунок 10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992" cy="511311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186610" w14:textId="77777777" w:rsidR="00D14624" w:rsidRDefault="00D14624">
            <w:pPr>
              <w:spacing w:line="240" w:lineRule="auto"/>
            </w:pPr>
          </w:p>
        </w:tc>
      </w:tr>
    </w:tbl>
    <w:p w14:paraId="1DBEB78D" w14:textId="77777777" w:rsidR="00D14624" w:rsidRPr="00E16162" w:rsidRDefault="00D14624"/>
    <w:p w14:paraId="38946A00" w14:textId="77777777" w:rsidR="00D14624" w:rsidRPr="00E16162" w:rsidRDefault="006243AB">
      <w:pPr>
        <w:pStyle w:val="2"/>
      </w:pPr>
      <w:bookmarkStart w:id="22" w:name="_Toc256000026"/>
      <w:bookmarkStart w:id="23" w:name="scroll-bookmark-13"/>
      <w:r w:rsidRPr="00E16162">
        <w:lastRenderedPageBreak/>
        <w:t>Варианты использования Записи к врачу, взаимосвязанны</w:t>
      </w:r>
      <w:r w:rsidRPr="00E16162">
        <w:t>е с другими функциональными блоками 1С: МИС</w:t>
      </w:r>
      <w:bookmarkEnd w:id="22"/>
      <w:r w:rsidRPr="00E16162">
        <w:t> </w:t>
      </w:r>
      <w:bookmarkEnd w:id="23"/>
    </w:p>
    <w:p w14:paraId="30B34A4F" w14:textId="77777777" w:rsidR="00D14624" w:rsidRPr="00E16162" w:rsidRDefault="006243AB">
      <w:pPr>
        <w:pStyle w:val="3"/>
      </w:pPr>
      <w:bookmarkStart w:id="24" w:name="_Toc256000027"/>
      <w:bookmarkStart w:id="25" w:name="scroll-bookmark-14"/>
      <w:r w:rsidRPr="00E16162">
        <w:t>Вариант использования №7: Назначить прием врача</w:t>
      </w:r>
      <w:bookmarkEnd w:id="24"/>
      <w:bookmarkEnd w:id="25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682"/>
        <w:gridCol w:w="1408"/>
        <w:gridCol w:w="2359"/>
        <w:gridCol w:w="7112"/>
        <w:gridCol w:w="2999"/>
      </w:tblGrid>
      <w:tr w:rsidR="00D14624" w14:paraId="31B10C1A" w14:textId="77777777" w:rsidTr="00D14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36770A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819944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Сценарий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E1AF5B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Ключевые действия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C10EDE2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 Скриншоты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82B6F2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Проверки и ограничения</w:t>
            </w:r>
          </w:p>
        </w:tc>
      </w:tr>
      <w:tr w:rsidR="00D14624" w14:paraId="10C4E575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29FF09" w14:textId="77777777" w:rsidR="00D14624" w:rsidRPr="00E16162" w:rsidRDefault="006243AB">
            <w:pPr>
              <w:spacing w:line="240" w:lineRule="auto"/>
            </w:pPr>
            <w:r w:rsidRPr="00E16162">
              <w:t>7.1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29ED74" w14:textId="77777777" w:rsidR="00D14624" w:rsidRPr="00E16162" w:rsidRDefault="006243AB">
            <w:pPr>
              <w:spacing w:line="240" w:lineRule="auto"/>
            </w:pPr>
            <w:r w:rsidRPr="00E16162">
              <w:t xml:space="preserve">Запись к врачу врачом (запись на плановый прием на дату, по которой уже есть </w:t>
            </w:r>
            <w:r w:rsidRPr="00E16162">
              <w:t>расписание врачей)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8729AB" w14:textId="77777777" w:rsidR="00D14624" w:rsidRDefault="006243AB">
            <w:pPr>
              <w:spacing w:line="240" w:lineRule="auto"/>
            </w:pPr>
            <w:r w:rsidRPr="00E16162">
              <w:rPr>
                <w:color w:val="172B4D"/>
              </w:rPr>
              <w:t>Открыть </w:t>
            </w:r>
            <w:r>
              <w:rPr>
                <w:color w:val="172B4D"/>
              </w:rPr>
              <w:t>меддокумент → вкладка </w:t>
            </w:r>
            <w:r>
              <w:t>Запись к врачу/Назначения → Добавить</w:t>
            </w:r>
            <w:r>
              <w:rPr>
                <w:color w:val="172B4D"/>
              </w:rPr>
              <w:t> → Поле номенклатура: можно добавить планируемые услуги → двойной клик по полю "дата время приема"  → переход к форме "Запись к врачу"</w:t>
            </w:r>
          </w:p>
          <w:p w14:paraId="19567D9C" w14:textId="77777777" w:rsidR="00D14624" w:rsidRDefault="00D14624">
            <w:pPr>
              <w:spacing w:line="240" w:lineRule="auto"/>
            </w:pPr>
          </w:p>
          <w:p w14:paraId="261D8026" w14:textId="77777777" w:rsidR="00D14624" w:rsidRDefault="00D14624">
            <w:pPr>
              <w:spacing w:line="240" w:lineRule="auto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C9E74D" w14:textId="77777777" w:rsidR="00D14624" w:rsidRDefault="006243AB">
            <w:pPr>
              <w:spacing w:line="240" w:lineRule="auto"/>
            </w:pPr>
            <w:r>
              <w:t> </w:t>
            </w:r>
            <w:r>
              <w:rPr>
                <w:noProof/>
              </w:rPr>
              <w:drawing>
                <wp:inline distT="0" distB="0" distL="0" distR="0" wp14:anchorId="630BE6D9" wp14:editId="384BDC99">
                  <wp:extent cx="4167974" cy="1300866"/>
                  <wp:effectExtent l="19050" t="19050" r="23495" b="13970"/>
                  <wp:docPr id="100067" name="Рисунок 10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079" cy="13055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BB6956" w14:textId="77777777" w:rsidR="00D14624" w:rsidRDefault="006243AB">
            <w:pPr>
              <w:pStyle w:val="ScrollListBullet"/>
              <w:numPr>
                <w:ilvl w:val="0"/>
                <w:numId w:val="44"/>
              </w:numPr>
              <w:spacing w:line="240" w:lineRule="auto"/>
              <w:ind w:left="1316" w:hanging="465"/>
            </w:pPr>
            <w:r>
              <w:t> услуги в поле "номенклатура" и</w:t>
            </w:r>
            <w:r>
              <w:t xml:space="preserve"> запись к врачу из поля "дата время приема" не взаимосвязаны между собой</w:t>
            </w:r>
          </w:p>
        </w:tc>
      </w:tr>
    </w:tbl>
    <w:p w14:paraId="6CA36B7B" w14:textId="77777777" w:rsidR="00D14624" w:rsidRPr="00E16162" w:rsidRDefault="00D14624"/>
    <w:p w14:paraId="545F2D71" w14:textId="77777777" w:rsidR="00D14624" w:rsidRPr="00E16162" w:rsidRDefault="006243AB">
      <w:pPr>
        <w:pStyle w:val="3"/>
      </w:pPr>
      <w:bookmarkStart w:id="26" w:name="_Toc256000028"/>
      <w:bookmarkStart w:id="27" w:name="scroll-bookmark-15"/>
      <w:r w:rsidRPr="00E16162">
        <w:t>Вариант использования №8: Пригласить пациента на плановый прием</w:t>
      </w:r>
      <w:bookmarkEnd w:id="26"/>
      <w:bookmarkEnd w:id="27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682"/>
        <w:gridCol w:w="1953"/>
        <w:gridCol w:w="3012"/>
        <w:gridCol w:w="7123"/>
        <w:gridCol w:w="1790"/>
      </w:tblGrid>
      <w:tr w:rsidR="006243AB" w14:paraId="0453003E" w14:textId="77777777" w:rsidTr="00D14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5F2748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72F02F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Сценарий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754505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Ключевые действия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E593BB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 Скриншоты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612847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Проверки и ограничения, контекст</w:t>
            </w:r>
          </w:p>
        </w:tc>
      </w:tr>
      <w:tr w:rsidR="006243AB" w14:paraId="0E411D13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3CF2D5" w14:textId="77777777" w:rsidR="00D14624" w:rsidRPr="00E16162" w:rsidRDefault="006243AB">
            <w:pPr>
              <w:spacing w:line="240" w:lineRule="auto"/>
            </w:pPr>
            <w:r w:rsidRPr="00E16162">
              <w:t>8.1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3CCAF1" w14:textId="77777777" w:rsidR="00D14624" w:rsidRPr="00E16162" w:rsidRDefault="006243AB">
            <w:pPr>
              <w:spacing w:line="240" w:lineRule="auto"/>
            </w:pPr>
            <w:r w:rsidRPr="00E16162">
              <w:t xml:space="preserve">Запись врачом на </w:t>
            </w:r>
            <w:r w:rsidRPr="00E16162">
              <w:t>плановый прием на дату по которой еще нет расписания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42593E" w14:textId="77777777" w:rsidR="00D14624" w:rsidRDefault="006243AB">
            <w:pPr>
              <w:spacing w:line="240" w:lineRule="auto"/>
            </w:pPr>
            <w:r w:rsidRPr="00E16162">
              <w:rPr>
                <w:color w:val="000000"/>
              </w:rPr>
              <w:t>Открыть медицинский документ → перейти на вкладку «Рекомендация» → перейти к подразделу «Приглашение на плановый прием» → нажать «Создать» → </w:t>
            </w:r>
            <w:r w:rsidRPr="00E16162">
              <w:rPr>
                <w:color w:val="000000"/>
              </w:rPr>
              <w:br/>
              <w:t>система открывает форму «Плановое обследование» → указать дат</w:t>
            </w:r>
            <w:r w:rsidRPr="00E16162">
              <w:rPr>
                <w:color w:val="000000"/>
              </w:rPr>
              <w:t>у и повод приема</w:t>
            </w:r>
            <w:r w:rsidRPr="00E16162">
              <w:rPr>
                <w:color w:val="000000"/>
              </w:rPr>
              <w:br/>
            </w:r>
            <w:r w:rsidRPr="00E16162">
              <w:rPr>
                <w:color w:val="000000"/>
              </w:rPr>
              <w:lastRenderedPageBreak/>
              <w:br/>
            </w:r>
          </w:p>
          <w:p w14:paraId="67666342" w14:textId="77777777" w:rsidR="00D14624" w:rsidRDefault="00D14624">
            <w:pPr>
              <w:spacing w:line="240" w:lineRule="auto"/>
            </w:pPr>
          </w:p>
          <w:p w14:paraId="5DFABC9B" w14:textId="77777777" w:rsidR="00D14624" w:rsidRDefault="00D14624">
            <w:pPr>
              <w:spacing w:line="240" w:lineRule="auto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227A25" w14:textId="77777777" w:rsidR="00D14624" w:rsidRDefault="006243AB">
            <w:pPr>
              <w:spacing w:line="240" w:lineRule="auto"/>
            </w:pPr>
            <w:r>
              <w:lastRenderedPageBreak/>
              <w:t> Переход к планированию приема:</w:t>
            </w:r>
          </w:p>
          <w:p w14:paraId="00B4D69B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61A966E4" wp14:editId="2A6B8C35">
                  <wp:extent cx="3688225" cy="2111900"/>
                  <wp:effectExtent l="19050" t="19050" r="26670" b="22225"/>
                  <wp:docPr id="100069" name="Рисунок 100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569" cy="2125839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A0D9" w14:textId="77777777" w:rsidR="00D14624" w:rsidRDefault="006243AB">
            <w:pPr>
              <w:spacing w:line="240" w:lineRule="auto"/>
            </w:pPr>
            <w:r>
              <w:rPr>
                <w:color w:val="000000"/>
              </w:rPr>
              <w:t>Форма «Плановое обследование»:</w:t>
            </w:r>
          </w:p>
          <w:p w14:paraId="04BC6294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5060E1ED" wp14:editId="3B8C09D4">
                  <wp:extent cx="3832337" cy="2270926"/>
                  <wp:effectExtent l="19050" t="19050" r="15875" b="15240"/>
                  <wp:docPr id="100071" name="Рисунок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617" cy="2283536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1E7A28" w14:textId="77777777" w:rsidR="00D14624" w:rsidRDefault="006243AB">
            <w:pPr>
              <w:spacing w:line="240" w:lineRule="auto"/>
            </w:pPr>
            <w:r>
              <w:lastRenderedPageBreak/>
              <w:t> </w:t>
            </w:r>
          </w:p>
        </w:tc>
      </w:tr>
      <w:tr w:rsidR="006243AB" w14:paraId="6D0568E5" w14:textId="77777777" w:rsidTr="00D14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051719" w14:textId="77777777" w:rsidR="00D14624" w:rsidRDefault="006243AB">
            <w:pPr>
              <w:spacing w:line="240" w:lineRule="auto"/>
            </w:pPr>
            <w:r>
              <w:t>8.2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55418F0" w14:textId="77777777" w:rsidR="00D14624" w:rsidRDefault="006243AB">
            <w:pPr>
              <w:spacing w:line="240" w:lineRule="auto"/>
            </w:pPr>
            <w:r>
              <w:t>Приглашение пациента на запись на плановый прием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4D7699" w14:textId="77777777" w:rsidR="00D14624" w:rsidRDefault="006243AB">
            <w:pPr>
              <w:spacing w:line="240" w:lineRule="auto"/>
            </w:pPr>
            <w:r>
              <w:rPr>
                <w:color w:val="172B4D"/>
              </w:rPr>
              <w:t xml:space="preserve">Открыть обработку «Приглашение на прием» → двойной клик по строке  → система открывает форму </w:t>
            </w:r>
            <w:r>
              <w:rPr>
                <w:color w:val="172B4D"/>
              </w:rPr>
              <w:lastRenderedPageBreak/>
              <w:t>приглашения на плановое обследование → нажать кнопку «Позвонить» → система инициирует звонок пациенту</w:t>
            </w:r>
            <w:r>
              <w:rPr>
                <w:color w:val="172B4D"/>
              </w:rPr>
              <w:br/>
              <w:t>→ Нажать кнопку «Запись на прием» → система переходит на форму "Запись к врачу"</w:t>
            </w:r>
            <w:r>
              <w:rPr>
                <w:color w:val="172B4D"/>
              </w:rPr>
              <w:br/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4CB8308" w14:textId="77777777" w:rsidR="00D14624" w:rsidRDefault="006243AB">
            <w:pPr>
              <w:spacing w:line="240" w:lineRule="auto"/>
            </w:pPr>
            <w:r>
              <w:lastRenderedPageBreak/>
              <w:t>Обработка "Приглашение на прием":</w:t>
            </w:r>
          </w:p>
          <w:p w14:paraId="0E6E8D45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2DA3D97F" wp14:editId="3CD9FD46">
                  <wp:extent cx="4208988" cy="919204"/>
                  <wp:effectExtent l="19050" t="19050" r="20320" b="14605"/>
                  <wp:docPr id="100073" name="Рисунок 10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36" cy="92637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E4EDB" w14:textId="77777777" w:rsidR="00D14624" w:rsidRDefault="00D14624">
            <w:pPr>
              <w:spacing w:line="240" w:lineRule="auto"/>
            </w:pPr>
          </w:p>
          <w:p w14:paraId="059409A5" w14:textId="77777777" w:rsidR="00D14624" w:rsidRDefault="006243AB">
            <w:pPr>
              <w:spacing w:line="240" w:lineRule="auto"/>
            </w:pPr>
            <w:r>
              <w:rPr>
                <w:color w:val="172B4D"/>
              </w:rPr>
              <w:t xml:space="preserve">Форму приглашения на </w:t>
            </w:r>
            <w:r>
              <w:rPr>
                <w:color w:val="172B4D"/>
              </w:rPr>
              <w:t>плановое обследование с переходом к Записи к врачу:</w:t>
            </w:r>
          </w:p>
          <w:p w14:paraId="1B42A981" w14:textId="77777777" w:rsidR="00D14624" w:rsidRDefault="006243AB">
            <w:pPr>
              <w:spacing w:beforeAutospacing="1" w:line="240" w:lineRule="auto"/>
            </w:pPr>
            <w:r>
              <w:rPr>
                <w:noProof/>
              </w:rPr>
              <w:drawing>
                <wp:inline distT="0" distB="0" distL="0" distR="0" wp14:anchorId="60DA169A" wp14:editId="28CC8E58">
                  <wp:extent cx="3997969" cy="1913117"/>
                  <wp:effectExtent l="19050" t="19050" r="21590" b="11430"/>
                  <wp:docPr id="100075" name="Рисунок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2842" cy="1920234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6D73EE" w14:textId="77777777" w:rsidR="00D14624" w:rsidRDefault="006243AB">
            <w:pPr>
              <w:spacing w:line="240" w:lineRule="auto"/>
            </w:pPr>
            <w:r>
              <w:lastRenderedPageBreak/>
              <w:t> </w:t>
            </w:r>
          </w:p>
        </w:tc>
      </w:tr>
    </w:tbl>
    <w:p w14:paraId="03960791" w14:textId="77777777" w:rsidR="00D14624" w:rsidRPr="00E16162" w:rsidRDefault="006243AB">
      <w:pPr>
        <w:pStyle w:val="3"/>
      </w:pPr>
      <w:bookmarkStart w:id="28" w:name="_Toc256000029"/>
      <w:bookmarkStart w:id="29" w:name="scroll-bookmark-16"/>
      <w:r w:rsidRPr="00E16162">
        <w:lastRenderedPageBreak/>
        <w:t>Вариант использования №9</w:t>
      </w:r>
      <w:proofErr w:type="gramStart"/>
      <w:r w:rsidRPr="00E16162">
        <w:t>: Создать</w:t>
      </w:r>
      <w:proofErr w:type="gramEnd"/>
      <w:r w:rsidRPr="00E16162">
        <w:t xml:space="preserve"> направление на прием, в стационар</w:t>
      </w:r>
      <w:bookmarkEnd w:id="28"/>
      <w:bookmarkEnd w:id="29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682"/>
        <w:gridCol w:w="1687"/>
        <w:gridCol w:w="2191"/>
        <w:gridCol w:w="7022"/>
        <w:gridCol w:w="2978"/>
      </w:tblGrid>
      <w:tr w:rsidR="00D14624" w14:paraId="02B23142" w14:textId="77777777" w:rsidTr="00D14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ACE838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D557C11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Сценарий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857C35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Ключевые действия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FAC38A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 Скриншоты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2C4726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Проверки и ограничения</w:t>
            </w:r>
          </w:p>
        </w:tc>
      </w:tr>
      <w:tr w:rsidR="00D14624" w14:paraId="6F602796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186A27" w14:textId="77777777" w:rsidR="00D14624" w:rsidRPr="00E16162" w:rsidRDefault="006243AB">
            <w:pPr>
              <w:spacing w:line="240" w:lineRule="auto"/>
            </w:pPr>
            <w:r w:rsidRPr="00E16162">
              <w:t>4.1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ACFDFD" w14:textId="77777777" w:rsidR="00D14624" w:rsidRPr="00E16162" w:rsidRDefault="006243AB">
            <w:pPr>
              <w:spacing w:line="240" w:lineRule="auto"/>
            </w:pPr>
            <w:r w:rsidRPr="00E16162">
              <w:t>Создать направление из меддокумента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9896A2" w14:textId="77777777" w:rsidR="00D14624" w:rsidRPr="00E16162" w:rsidRDefault="006243AB">
            <w:pPr>
              <w:spacing w:line="240" w:lineRule="auto"/>
            </w:pPr>
            <w:r w:rsidRPr="00E16162">
              <w:t xml:space="preserve">Открыть </w:t>
            </w:r>
            <w:r w:rsidRPr="00E16162">
              <w:t>медицинский документ → нажать «Создать на основании» → выбрать тип направления (в стационар, на консультацию, на обследование, на онкоконсилиум, на обследование в сторонней организации) → система создает направление</w:t>
            </w:r>
          </w:p>
          <w:p w14:paraId="4BD7BD97" w14:textId="77777777" w:rsidR="00D14624" w:rsidRPr="00E16162" w:rsidRDefault="006243AB">
            <w:pPr>
              <w:spacing w:line="240" w:lineRule="auto"/>
            </w:pPr>
            <w:r w:rsidRPr="00E16162">
              <w:t>сценарий существует, но фактически врачи</w:t>
            </w:r>
            <w:r w:rsidRPr="00E16162">
              <w:t xml:space="preserve"> им пользуются редко — им проще сразу записать пациента на прием. При оценке можно рассматривать как опциональный.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E911CA7" w14:textId="77777777" w:rsidR="00D14624" w:rsidRPr="00E16162" w:rsidRDefault="006243AB">
            <w:pPr>
              <w:spacing w:line="240" w:lineRule="auto"/>
            </w:pPr>
            <w:r w:rsidRPr="00E16162">
              <w:t> </w:t>
            </w:r>
            <w:r w:rsidRPr="00E16162">
              <w:rPr>
                <w:noProof/>
              </w:rPr>
              <w:drawing>
                <wp:inline distT="0" distB="0" distL="0" distR="0" wp14:anchorId="4394AA0F" wp14:editId="15791C50">
                  <wp:extent cx="4117457" cy="1110035"/>
                  <wp:effectExtent l="19050" t="19050" r="16510" b="13970"/>
                  <wp:docPr id="100077" name="Рисунок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642" cy="111197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5017F" w14:textId="77777777" w:rsidR="00D14624" w:rsidRPr="00E16162" w:rsidRDefault="00D14624">
            <w:pPr>
              <w:spacing w:line="240" w:lineRule="auto"/>
            </w:pPr>
          </w:p>
          <w:p w14:paraId="2B171BE9" w14:textId="77777777" w:rsidR="00D14624" w:rsidRPr="00E16162" w:rsidRDefault="006243AB">
            <w:pPr>
              <w:spacing w:beforeAutospacing="1" w:line="240" w:lineRule="auto"/>
            </w:pPr>
            <w:r w:rsidRPr="00E16162">
              <w:rPr>
                <w:noProof/>
              </w:rPr>
              <w:drawing>
                <wp:inline distT="0" distB="0" distL="0" distR="0" wp14:anchorId="51E7B5B0" wp14:editId="75D88E94">
                  <wp:extent cx="4012261" cy="3098271"/>
                  <wp:effectExtent l="19050" t="19050" r="26670" b="26035"/>
                  <wp:docPr id="100079" name="Рисунок 100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552" cy="311471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968B05" w14:textId="77777777" w:rsidR="00D14624" w:rsidRPr="00E16162" w:rsidRDefault="006243AB">
            <w:pPr>
              <w:pStyle w:val="ScrollListBullet"/>
              <w:numPr>
                <w:ilvl w:val="0"/>
                <w:numId w:val="45"/>
              </w:numPr>
              <w:spacing w:line="240" w:lineRule="auto"/>
              <w:ind w:left="1316" w:hanging="465"/>
            </w:pPr>
            <w:r w:rsidRPr="00E16162">
              <w:t>Направление не привязано к записи к врачу</w:t>
            </w:r>
          </w:p>
          <w:p w14:paraId="1A5FFC56" w14:textId="77777777" w:rsidR="00D14624" w:rsidRPr="00E16162" w:rsidRDefault="006243AB">
            <w:pPr>
              <w:pStyle w:val="ScrollListBullet"/>
              <w:numPr>
                <w:ilvl w:val="0"/>
                <w:numId w:val="45"/>
              </w:numPr>
              <w:spacing w:line="240" w:lineRule="auto"/>
              <w:ind w:left="1316" w:hanging="465"/>
            </w:pPr>
            <w:r w:rsidRPr="00E16162">
              <w:t>На данный момент врачи редко пользуются данным сценарием, за исключением случаев, когда напра</w:t>
            </w:r>
            <w:r w:rsidRPr="00E16162">
              <w:t>вление обязательно</w:t>
            </w:r>
          </w:p>
        </w:tc>
      </w:tr>
    </w:tbl>
    <w:p w14:paraId="56DB961C" w14:textId="77777777" w:rsidR="00D14624" w:rsidRPr="00E16162" w:rsidRDefault="006243AB">
      <w:pPr>
        <w:pStyle w:val="3"/>
      </w:pPr>
      <w:bookmarkStart w:id="30" w:name="_Toc256000030"/>
      <w:bookmarkStart w:id="31" w:name="scroll-bookmark-17"/>
      <w:r w:rsidRPr="00E16162">
        <w:lastRenderedPageBreak/>
        <w:t>Вариант использования №10: Открыть визит пациента</w:t>
      </w:r>
      <w:bookmarkEnd w:id="30"/>
      <w:bookmarkEnd w:id="31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682"/>
        <w:gridCol w:w="1730"/>
        <w:gridCol w:w="2282"/>
        <w:gridCol w:w="7262"/>
        <w:gridCol w:w="2604"/>
      </w:tblGrid>
      <w:tr w:rsidR="006243AB" w14:paraId="52EAF968" w14:textId="77777777" w:rsidTr="00D14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1A8A50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38E63F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Сценарий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E5C7CB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Ключевые действия пользователя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92E8678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 Скриншоты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E98DA0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>Проверки и ограничения, контекст</w:t>
            </w:r>
          </w:p>
        </w:tc>
      </w:tr>
      <w:tr w:rsidR="006243AB" w14:paraId="1049FDAC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6EF329" w14:textId="77777777" w:rsidR="00D14624" w:rsidRPr="00E16162" w:rsidRDefault="006243AB">
            <w:pPr>
              <w:spacing w:line="240" w:lineRule="auto"/>
            </w:pPr>
            <w:r w:rsidRPr="00E16162">
              <w:t>4.1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732059" w14:textId="77777777" w:rsidR="00D14624" w:rsidRPr="00E16162" w:rsidRDefault="006243AB">
            <w:pPr>
              <w:spacing w:line="240" w:lineRule="auto"/>
            </w:pPr>
            <w:r w:rsidRPr="00E16162">
              <w:t>Открыть визит пациенту, записанному на прием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ACAF80" w14:textId="77777777" w:rsidR="00D14624" w:rsidRPr="00E16162" w:rsidRDefault="00D14624">
            <w:pPr>
              <w:spacing w:line="240" w:lineRule="auto"/>
              <w:jc w:val="left"/>
            </w:pPr>
          </w:p>
          <w:p w14:paraId="64D5B20A" w14:textId="77777777" w:rsidR="00D14624" w:rsidRPr="00E16162" w:rsidRDefault="006243AB">
            <w:pPr>
              <w:spacing w:line="240" w:lineRule="auto"/>
              <w:jc w:val="left"/>
            </w:pPr>
            <w:r w:rsidRPr="00E16162">
              <w:t xml:space="preserve">Открыть запись пациента к враче → нажать </w:t>
            </w:r>
            <w:r w:rsidRPr="00E16162">
              <w:t>кнопку «Оформить визит» → система переходит к сценарию оформления визита</w:t>
            </w:r>
            <w:r w:rsidRPr="00E16162">
              <w:br/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1C233D" w14:textId="77777777" w:rsidR="00D14624" w:rsidRPr="00E16162" w:rsidRDefault="006243AB">
            <w:pPr>
              <w:spacing w:line="240" w:lineRule="auto"/>
            </w:pPr>
            <w:r w:rsidRPr="00E16162">
              <w:t> </w:t>
            </w:r>
            <w:r w:rsidRPr="00E16162">
              <w:rPr>
                <w:noProof/>
              </w:rPr>
              <w:drawing>
                <wp:inline distT="0" distB="0" distL="0" distR="0" wp14:anchorId="358854CD" wp14:editId="0CFC5D08">
                  <wp:extent cx="4267171" cy="1984679"/>
                  <wp:effectExtent l="19050" t="19050" r="19685" b="15875"/>
                  <wp:docPr id="100081" name="Рисунок 10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008" cy="19943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80D3CB" w14:textId="77777777" w:rsidR="00D14624" w:rsidRPr="00E16162" w:rsidRDefault="006243AB">
            <w:pPr>
              <w:spacing w:line="240" w:lineRule="auto"/>
            </w:pPr>
            <w:r w:rsidRPr="00E16162">
              <w:t> визиты оформляются именно в МИС, потому что там привязана картотека и все связанные с ней данные. Это не просто запись на прием, а полноценное оформление факта посещения.</w:t>
            </w:r>
          </w:p>
        </w:tc>
      </w:tr>
    </w:tbl>
    <w:p w14:paraId="01956AAF" w14:textId="77777777" w:rsidR="00D14624" w:rsidRPr="00E16162" w:rsidRDefault="00D14624"/>
    <w:p w14:paraId="5C2A5BB8" w14:textId="77777777" w:rsidR="00D14624" w:rsidRPr="00E16162" w:rsidRDefault="006243AB">
      <w:pPr>
        <w:pStyle w:val="2"/>
      </w:pPr>
      <w:bookmarkStart w:id="32" w:name="_Toc256000031"/>
      <w:bookmarkStart w:id="33" w:name="scroll-bookmark-18"/>
      <w:r w:rsidRPr="00E16162">
        <w:t>Стату</w:t>
      </w:r>
      <w:r w:rsidRPr="00E16162">
        <w:t>сы записи к врачу</w:t>
      </w:r>
      <w:bookmarkEnd w:id="32"/>
      <w:bookmarkEnd w:id="33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566"/>
        <w:gridCol w:w="10994"/>
      </w:tblGrid>
      <w:tr w:rsidR="00D14624" w14:paraId="1C4986C2" w14:textId="77777777" w:rsidTr="00D14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0D78C3" w14:textId="77777777" w:rsidR="00D14624" w:rsidRPr="00E16162" w:rsidRDefault="006243AB">
            <w:pPr>
              <w:spacing w:line="240" w:lineRule="auto"/>
            </w:pPr>
            <w:r w:rsidRPr="00E16162">
              <w:t>Статус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FDEAAC0" w14:textId="77777777" w:rsidR="00D14624" w:rsidRPr="00E16162" w:rsidRDefault="006243AB">
            <w:pPr>
              <w:spacing w:line="240" w:lineRule="auto"/>
            </w:pPr>
            <w:r w:rsidRPr="00E16162">
              <w:t>Значение</w:t>
            </w:r>
          </w:p>
        </w:tc>
      </w:tr>
      <w:tr w:rsidR="00D14624" w14:paraId="0D70EA04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C36F75" w14:textId="77777777" w:rsidR="00D14624" w:rsidRPr="00E16162" w:rsidRDefault="006243AB">
            <w:pPr>
              <w:spacing w:line="240" w:lineRule="auto"/>
            </w:pPr>
            <w:r w:rsidRPr="00E16162">
              <w:t>Актуален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97B113" w14:textId="77777777" w:rsidR="00D14624" w:rsidRPr="00E16162" w:rsidRDefault="006243AB">
            <w:pPr>
              <w:spacing w:line="240" w:lineRule="auto"/>
            </w:pPr>
            <w:r w:rsidRPr="00E16162">
              <w:t>Запись актуальна</w:t>
            </w:r>
          </w:p>
        </w:tc>
      </w:tr>
      <w:tr w:rsidR="00D14624" w14:paraId="5655CF82" w14:textId="77777777" w:rsidTr="00D14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CE5333" w14:textId="77777777" w:rsidR="00D14624" w:rsidRPr="00E16162" w:rsidRDefault="006243AB">
            <w:pPr>
              <w:spacing w:line="240" w:lineRule="auto"/>
            </w:pPr>
            <w:r w:rsidRPr="00E16162">
              <w:t>Не актуален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5AAAC2" w14:textId="77777777" w:rsidR="00D14624" w:rsidRPr="00E16162" w:rsidRDefault="006243AB">
            <w:pPr>
              <w:spacing w:line="240" w:lineRule="auto"/>
            </w:pPr>
            <w:r w:rsidRPr="00E16162">
              <w:t>Запись отменена</w:t>
            </w:r>
          </w:p>
        </w:tc>
      </w:tr>
      <w:tr w:rsidR="00D14624" w14:paraId="23DAB502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0691CF" w14:textId="77777777" w:rsidR="00D14624" w:rsidRPr="00E16162" w:rsidRDefault="006243AB">
            <w:pPr>
              <w:spacing w:line="240" w:lineRule="auto"/>
            </w:pPr>
            <w:r w:rsidRPr="00E16162">
              <w:t>Изменен график работы врача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147509" w14:textId="77777777" w:rsidR="00D14624" w:rsidRPr="00E16162" w:rsidRDefault="006243AB">
            <w:pPr>
              <w:spacing w:line="240" w:lineRule="auto"/>
            </w:pPr>
            <w:r w:rsidRPr="00E16162">
              <w:t>врач отменился → необходимо уведомить пациента (записи с таким статусом мониторит регистратура)</w:t>
            </w:r>
          </w:p>
        </w:tc>
      </w:tr>
      <w:tr w:rsidR="00D14624" w14:paraId="50D06294" w14:textId="77777777" w:rsidTr="00D14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5EE64B" w14:textId="77777777" w:rsidR="00D14624" w:rsidRPr="00E16162" w:rsidRDefault="006243AB">
            <w:pPr>
              <w:spacing w:line="240" w:lineRule="auto"/>
            </w:pPr>
            <w:r w:rsidRPr="00E16162">
              <w:t>Заблокирован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B5998D" w14:textId="77777777" w:rsidR="00D14624" w:rsidRPr="00E16162" w:rsidRDefault="006243AB">
            <w:pPr>
              <w:spacing w:line="240" w:lineRule="auto"/>
            </w:pPr>
            <w:r w:rsidRPr="00E16162">
              <w:t xml:space="preserve">слот, в котором была </w:t>
            </w:r>
            <w:r w:rsidRPr="00E16162">
              <w:t>запись, заблокировали</w:t>
            </w:r>
          </w:p>
        </w:tc>
      </w:tr>
      <w:tr w:rsidR="00D14624" w14:paraId="060A60D6" w14:textId="77777777" w:rsidTr="00D14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62B5FC" w14:textId="77777777" w:rsidR="00D14624" w:rsidRPr="00E16162" w:rsidRDefault="006243AB">
            <w:pPr>
              <w:spacing w:line="240" w:lineRule="auto"/>
            </w:pPr>
            <w:r w:rsidRPr="00E16162">
              <w:t>Бронь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EC65CE" w14:textId="77777777" w:rsidR="00D14624" w:rsidRPr="00E16162" w:rsidRDefault="006243AB">
            <w:pPr>
              <w:spacing w:line="240" w:lineRule="auto"/>
            </w:pPr>
            <w:r w:rsidRPr="00E16162">
              <w:t>?</w:t>
            </w:r>
          </w:p>
        </w:tc>
      </w:tr>
      <w:tr w:rsidR="00D14624" w14:paraId="475A7C0D" w14:textId="77777777" w:rsidTr="00D14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31B2C7" w14:textId="77777777" w:rsidR="00D14624" w:rsidRPr="00E16162" w:rsidRDefault="006243AB">
            <w:pPr>
              <w:spacing w:line="240" w:lineRule="auto"/>
            </w:pPr>
            <w:r w:rsidRPr="00E16162">
              <w:t>Ожидание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8A46F9C" w14:textId="77777777" w:rsidR="00D14624" w:rsidRPr="00E16162" w:rsidRDefault="006243AB">
            <w:pPr>
              <w:spacing w:line="240" w:lineRule="auto"/>
            </w:pPr>
            <w:r w:rsidRPr="00E16162">
              <w:t>Запись перенесена в лист ожидания</w:t>
            </w:r>
          </w:p>
        </w:tc>
      </w:tr>
    </w:tbl>
    <w:p w14:paraId="7555EA64" w14:textId="77777777" w:rsidR="000371D6" w:rsidRPr="00E16162" w:rsidRDefault="000371D6" w:rsidP="00B175AB"/>
    <w:sectPr w:rsidR="000371D6" w:rsidRPr="00E16162" w:rsidSect="006243AB">
      <w:headerReference w:type="default" r:id="rId46"/>
      <w:footerReference w:type="default" r:id="rId47"/>
      <w:pgSz w:w="16838" w:h="11899" w:orient="landscape"/>
      <w:pgMar w:top="1418" w:right="1134" w:bottom="567" w:left="1134" w:header="567" w:footer="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A0913" w14:textId="77777777" w:rsidR="00365AB6" w:rsidRDefault="006243AB" w:rsidP="00325D12">
      <w:r>
        <w:separator/>
      </w:r>
    </w:p>
    <w:p w14:paraId="5E5AC7DC" w14:textId="77777777" w:rsidR="00365AB6" w:rsidRDefault="00365AB6" w:rsidP="00325D12"/>
    <w:p w14:paraId="5BB23855" w14:textId="77777777" w:rsidR="00365AB6" w:rsidRDefault="00365AB6" w:rsidP="00325D12"/>
    <w:p w14:paraId="5F2806EB" w14:textId="77777777" w:rsidR="00365AB6" w:rsidRDefault="00365AB6" w:rsidP="00325D12"/>
    <w:p w14:paraId="1D9E50BF" w14:textId="77777777" w:rsidR="00365AB6" w:rsidRDefault="00365AB6" w:rsidP="00325D12"/>
    <w:p w14:paraId="5D8C6E06" w14:textId="77777777" w:rsidR="00365AB6" w:rsidRDefault="00365AB6" w:rsidP="00325D12"/>
    <w:p w14:paraId="6F65D6AF" w14:textId="77777777" w:rsidR="00365AB6" w:rsidRDefault="00365AB6" w:rsidP="00325D12"/>
    <w:p w14:paraId="30E9F71A" w14:textId="77777777" w:rsidR="00365AB6" w:rsidRDefault="00365AB6" w:rsidP="00325D12"/>
    <w:p w14:paraId="1AB98048" w14:textId="77777777" w:rsidR="00365AB6" w:rsidRDefault="00365AB6" w:rsidP="00325D12"/>
    <w:p w14:paraId="597B09D8" w14:textId="77777777" w:rsidR="00365AB6" w:rsidRDefault="00365AB6" w:rsidP="00325D12"/>
    <w:p w14:paraId="60358C71" w14:textId="77777777" w:rsidR="00365AB6" w:rsidRDefault="00365AB6" w:rsidP="00325D12"/>
    <w:p w14:paraId="0159B740" w14:textId="77777777" w:rsidR="00365AB6" w:rsidRDefault="00365AB6" w:rsidP="00325D12"/>
    <w:p w14:paraId="69D7D0D0" w14:textId="77777777" w:rsidR="00365AB6" w:rsidRDefault="00365AB6" w:rsidP="00325D12"/>
  </w:endnote>
  <w:endnote w:type="continuationSeparator" w:id="0">
    <w:p w14:paraId="25B46132" w14:textId="77777777" w:rsidR="00365AB6" w:rsidRDefault="006243AB" w:rsidP="00325D12">
      <w:r>
        <w:continuationSeparator/>
      </w:r>
    </w:p>
    <w:p w14:paraId="14019275" w14:textId="77777777" w:rsidR="00365AB6" w:rsidRDefault="00365AB6" w:rsidP="00325D12"/>
    <w:p w14:paraId="1B5C5D6F" w14:textId="77777777" w:rsidR="00365AB6" w:rsidRDefault="00365AB6" w:rsidP="00325D12"/>
    <w:p w14:paraId="41793760" w14:textId="77777777" w:rsidR="00365AB6" w:rsidRDefault="00365AB6" w:rsidP="00325D12"/>
    <w:p w14:paraId="624E45B9" w14:textId="77777777" w:rsidR="00365AB6" w:rsidRDefault="00365AB6" w:rsidP="00325D12"/>
    <w:p w14:paraId="6FD5C0F7" w14:textId="77777777" w:rsidR="00365AB6" w:rsidRDefault="00365AB6" w:rsidP="00325D12"/>
    <w:p w14:paraId="7658C01C" w14:textId="77777777" w:rsidR="00365AB6" w:rsidRDefault="00365AB6" w:rsidP="00325D12"/>
    <w:p w14:paraId="45CEE017" w14:textId="77777777" w:rsidR="00365AB6" w:rsidRDefault="00365AB6" w:rsidP="00325D12"/>
    <w:p w14:paraId="2C77BE2E" w14:textId="77777777" w:rsidR="00365AB6" w:rsidRDefault="00365AB6" w:rsidP="00325D12"/>
    <w:p w14:paraId="08C7ACCD" w14:textId="77777777" w:rsidR="00365AB6" w:rsidRDefault="00365AB6" w:rsidP="00325D12"/>
    <w:p w14:paraId="6F3CEFE3" w14:textId="77777777" w:rsidR="00365AB6" w:rsidRDefault="00365AB6" w:rsidP="00325D12"/>
    <w:p w14:paraId="0FCBD93E" w14:textId="77777777" w:rsidR="00365AB6" w:rsidRDefault="00365AB6" w:rsidP="00325D12"/>
    <w:p w14:paraId="1A59EA14" w14:textId="77777777" w:rsidR="00365AB6" w:rsidRDefault="00365AB6" w:rsidP="00325D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Полужирный">
    <w:altName w:val="Times New Roman Bold"/>
    <w:panose1 w:val="02020803070505020304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1AF5A" w14:textId="77777777" w:rsidR="00E221BC" w:rsidRDefault="006243AB" w:rsidP="00325D12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fldChar w:fldCharType="end"/>
    </w:r>
  </w:p>
  <w:p w14:paraId="3E80CB30" w14:textId="77777777" w:rsidR="00E221BC" w:rsidRDefault="00E221BC" w:rsidP="00325D1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788BA" w14:textId="77777777" w:rsidR="00E221BC" w:rsidRPr="00910A82" w:rsidRDefault="006243AB" w:rsidP="00325D12">
    <w:pPr>
      <w:pStyle w:val="aa"/>
    </w:pPr>
    <w:r w:rsidRPr="00910A82">
      <w:fldChar w:fldCharType="begin"/>
    </w:r>
    <w:r w:rsidRPr="00910A82">
      <w:instrText xml:space="preserve"> PAGE  \* MERGEFORMAT </w:instrText>
    </w:r>
    <w:r w:rsidRPr="00910A82">
      <w:fldChar w:fldCharType="separate"/>
    </w:r>
    <w:r w:rsidR="00B175AB">
      <w:rPr>
        <w:noProof/>
      </w:rPr>
      <w:t>2</w:t>
    </w:r>
    <w:r w:rsidRPr="00910A8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45E1A" w14:textId="77777777" w:rsidR="0018068C" w:rsidRPr="00C745BE" w:rsidRDefault="006243AB" w:rsidP="00325D12">
    <w:pPr>
      <w:pStyle w:val="aa"/>
    </w:pPr>
    <w:r w:rsidRPr="00C745BE">
      <w:t>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B4FDF" w14:textId="77777777" w:rsidR="00A9246B" w:rsidRDefault="006243AB" w:rsidP="00325D12">
    <w:pPr>
      <w:pStyle w:val="aa"/>
      <w:rPr>
        <w:rFonts w:asciiTheme="minorHAnsi" w:hAnsiTheme="minorHAnsi"/>
      </w:rPr>
    </w:pPr>
    <w:r w:rsidRPr="00910A82">
      <w:fldChar w:fldCharType="begin"/>
    </w:r>
    <w:r w:rsidRPr="00910A82">
      <w:instrText xml:space="preserve"> PAGE  \* MERGEFORMAT </w:instrText>
    </w:r>
    <w:r w:rsidRPr="00910A82">
      <w:fldChar w:fldCharType="separate"/>
    </w:r>
    <w:r w:rsidR="003B0A49">
      <w:rPr>
        <w:noProof/>
      </w:rPr>
      <w:t>16</w:t>
    </w:r>
    <w:r w:rsidRPr="00910A82">
      <w:fldChar w:fldCharType="end"/>
    </w:r>
  </w:p>
  <w:p w14:paraId="40E3E6C4" w14:textId="77777777" w:rsidR="004C5956" w:rsidRDefault="006243AB" w:rsidP="00325D12">
    <w:pPr>
      <w:pStyle w:val="URL"/>
    </w:pPr>
    <w:hyperlink r:id="rId1" w:history="1">
      <w:r>
        <w:rPr>
          <w:rStyle w:val="a5"/>
        </w:rPr>
        <w:t>https://conf.smclinic.ru/x/gAP3Cw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66B50" w14:textId="77777777" w:rsidR="00365AB6" w:rsidRDefault="006243AB" w:rsidP="00325D12">
      <w:r>
        <w:separator/>
      </w:r>
    </w:p>
    <w:p w14:paraId="160FAE7D" w14:textId="77777777" w:rsidR="00365AB6" w:rsidRDefault="00365AB6" w:rsidP="00325D12"/>
    <w:p w14:paraId="72A59D64" w14:textId="77777777" w:rsidR="00365AB6" w:rsidRDefault="00365AB6" w:rsidP="00325D12"/>
    <w:p w14:paraId="5693F711" w14:textId="77777777" w:rsidR="00365AB6" w:rsidRDefault="00365AB6" w:rsidP="00325D12"/>
    <w:p w14:paraId="057A3D31" w14:textId="77777777" w:rsidR="00365AB6" w:rsidRDefault="00365AB6" w:rsidP="00325D12"/>
    <w:p w14:paraId="3D8A3780" w14:textId="77777777" w:rsidR="00365AB6" w:rsidRDefault="00365AB6" w:rsidP="00325D12"/>
    <w:p w14:paraId="7A7FF3E7" w14:textId="77777777" w:rsidR="00365AB6" w:rsidRDefault="00365AB6" w:rsidP="00325D12"/>
    <w:p w14:paraId="19BCCCEC" w14:textId="77777777" w:rsidR="00365AB6" w:rsidRDefault="00365AB6" w:rsidP="00325D12"/>
    <w:p w14:paraId="7B0E31B4" w14:textId="77777777" w:rsidR="00365AB6" w:rsidRDefault="00365AB6" w:rsidP="00325D12"/>
    <w:p w14:paraId="6A95BA87" w14:textId="77777777" w:rsidR="00365AB6" w:rsidRDefault="00365AB6" w:rsidP="00325D12"/>
    <w:p w14:paraId="0D21BBDE" w14:textId="77777777" w:rsidR="00365AB6" w:rsidRDefault="00365AB6" w:rsidP="00325D12"/>
    <w:p w14:paraId="6230D98F" w14:textId="77777777" w:rsidR="00365AB6" w:rsidRDefault="00365AB6" w:rsidP="00325D12"/>
    <w:p w14:paraId="07173FB5" w14:textId="77777777" w:rsidR="00365AB6" w:rsidRDefault="00365AB6" w:rsidP="00325D12"/>
  </w:footnote>
  <w:footnote w:type="continuationSeparator" w:id="0">
    <w:p w14:paraId="201E0A87" w14:textId="77777777" w:rsidR="00365AB6" w:rsidRDefault="006243AB" w:rsidP="00325D12">
      <w:r>
        <w:continuationSeparator/>
      </w:r>
    </w:p>
    <w:p w14:paraId="3B869A09" w14:textId="77777777" w:rsidR="00365AB6" w:rsidRDefault="00365AB6" w:rsidP="00325D12"/>
    <w:p w14:paraId="35D01F91" w14:textId="77777777" w:rsidR="00365AB6" w:rsidRDefault="00365AB6" w:rsidP="00325D12"/>
    <w:p w14:paraId="0C57BE6B" w14:textId="77777777" w:rsidR="00365AB6" w:rsidRDefault="00365AB6" w:rsidP="00325D12"/>
    <w:p w14:paraId="1D30BFF4" w14:textId="77777777" w:rsidR="00365AB6" w:rsidRDefault="00365AB6" w:rsidP="00325D12"/>
    <w:p w14:paraId="7240A624" w14:textId="77777777" w:rsidR="00365AB6" w:rsidRDefault="00365AB6" w:rsidP="00325D12"/>
    <w:p w14:paraId="35329D41" w14:textId="77777777" w:rsidR="00365AB6" w:rsidRDefault="00365AB6" w:rsidP="00325D12"/>
    <w:p w14:paraId="71C788EC" w14:textId="77777777" w:rsidR="00365AB6" w:rsidRDefault="00365AB6" w:rsidP="00325D12"/>
    <w:p w14:paraId="0EDCBC6D" w14:textId="77777777" w:rsidR="00365AB6" w:rsidRDefault="00365AB6" w:rsidP="00325D12"/>
    <w:p w14:paraId="45354A49" w14:textId="77777777" w:rsidR="00365AB6" w:rsidRDefault="00365AB6" w:rsidP="00325D12"/>
    <w:p w14:paraId="286F9E33" w14:textId="77777777" w:rsidR="00365AB6" w:rsidRDefault="00365AB6" w:rsidP="00325D12"/>
    <w:p w14:paraId="5D14CF89" w14:textId="77777777" w:rsidR="00365AB6" w:rsidRDefault="00365AB6" w:rsidP="00325D12"/>
    <w:p w14:paraId="026A9FC7" w14:textId="77777777" w:rsidR="00365AB6" w:rsidRDefault="00365AB6" w:rsidP="00325D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99E32" w14:textId="77777777" w:rsidR="008B26D2" w:rsidRPr="00371231" w:rsidRDefault="006243AB" w:rsidP="00325D12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F9F4A1" wp14:editId="442AA48C">
              <wp:simplePos x="0" y="0"/>
              <wp:positionH relativeFrom="margin">
                <wp:align>right</wp:align>
              </wp:positionH>
              <wp:positionV relativeFrom="paragraph">
                <wp:posOffset>218528</wp:posOffset>
              </wp:positionV>
              <wp:extent cx="6120000" cy="22372"/>
              <wp:effectExtent l="0" t="0" r="33655" b="34925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2237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6" o:spid="_x0000_s2049" style="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z-index:251659264" from="430.7pt,17.2pt" to="912.6pt,18.95pt" strokecolor="black">
              <w10:wrap anchorx="margin"/>
            </v:line>
          </w:pict>
        </mc:Fallback>
      </mc:AlternateContent>
    </w:r>
    <w:r w:rsidR="006B2C3A" w:rsidRPr="008B26D2">
      <w:t>Функционал AS IS Расписания</w:t>
    </w:r>
    <w:r w:rsidRPr="008B26D2">
      <w:t xml:space="preserve"> </w:t>
    </w:r>
    <w:r w:rsidRPr="008B26D2">
      <w:rPr>
        <w:b/>
      </w:rPr>
      <w:t xml:space="preserve">- </w:t>
    </w:r>
    <w:r w:rsidR="00371231">
      <w:rPr>
        <w:b/>
      </w:rPr>
      <w:t>Оглавление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7E7CF" w14:textId="77777777" w:rsidR="004C5956" w:rsidRDefault="004C5956" w:rsidP="00325D1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F3678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8C8B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0E84D5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1488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522A1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9249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D6FA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D78C9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837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681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48609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AF3711"/>
    <w:multiLevelType w:val="multilevel"/>
    <w:tmpl w:val="61BE3C5E"/>
    <w:lvl w:ilvl="0">
      <w:start w:val="1"/>
      <w:numFmt w:val="decimal"/>
      <w:pStyle w:val="1"/>
      <w:lvlText w:val="%1"/>
      <w:lvlJc w:val="left"/>
      <w:pPr>
        <w:tabs>
          <w:tab w:val="num" w:pos="1418"/>
        </w:tabs>
        <w:ind w:left="851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571"/>
        </w:tabs>
        <w:ind w:left="851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843"/>
        </w:tabs>
        <w:ind w:left="851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985"/>
        </w:tabs>
        <w:ind w:left="851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985"/>
        </w:tabs>
        <w:ind w:left="851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2268"/>
        </w:tabs>
        <w:ind w:left="851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1495CF7"/>
    <w:multiLevelType w:val="multilevel"/>
    <w:tmpl w:val="AFDAB3D0"/>
    <w:lvl w:ilvl="0">
      <w:start w:val="1"/>
      <w:numFmt w:val="bullet"/>
      <w:pStyle w:val="ScrollListBullet2"/>
      <w:lvlText w:val="–"/>
      <w:lvlJc w:val="left"/>
      <w:pPr>
        <w:tabs>
          <w:tab w:val="num" w:pos="1780"/>
        </w:tabs>
        <w:ind w:left="1780" w:hanging="465"/>
      </w:pPr>
      <w:rPr>
        <w:rFonts w:ascii="Arial" w:hAnsi="Arial" w:hint="default"/>
      </w:rPr>
    </w:lvl>
    <w:lvl w:ilvl="1">
      <w:start w:val="1"/>
      <w:numFmt w:val="bullet"/>
      <w:pStyle w:val="ScrollListBullet3"/>
      <w:lvlText w:val=""/>
      <w:lvlJc w:val="left"/>
      <w:pPr>
        <w:tabs>
          <w:tab w:val="num" w:pos="2245"/>
        </w:tabs>
        <w:ind w:left="2245" w:hanging="465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hint="default"/>
      </w:rPr>
    </w:lvl>
  </w:abstractNum>
  <w:abstractNum w:abstractNumId="13" w15:restartNumberingAfterBreak="0">
    <w:nsid w:val="13BA77A7"/>
    <w:multiLevelType w:val="multilevel"/>
    <w:tmpl w:val="4258A418"/>
    <w:lvl w:ilvl="0">
      <w:start w:val="1"/>
      <w:numFmt w:val="decimal"/>
      <w:pStyle w:val="ScrollListNumber2"/>
      <w:lvlText w:val="%1)"/>
      <w:lvlJc w:val="left"/>
      <w:pPr>
        <w:tabs>
          <w:tab w:val="num" w:pos="1780"/>
        </w:tabs>
        <w:ind w:left="1780" w:hanging="465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" w15:restartNumberingAfterBreak="0">
    <w:nsid w:val="19952A7E"/>
    <w:multiLevelType w:val="multilevel"/>
    <w:tmpl w:val="4148CB76"/>
    <w:lvl w:ilvl="0">
      <w:start w:val="1"/>
      <w:numFmt w:val="russianLower"/>
      <w:pStyle w:val="ScrollListNumber"/>
      <w:lvlText w:val="%1)"/>
      <w:lvlJc w:val="left"/>
      <w:pPr>
        <w:ind w:left="1315" w:hanging="4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  <w:rPr>
        <w:rFonts w:hint="default"/>
      </w:rPr>
    </w:lvl>
  </w:abstractNum>
  <w:abstractNum w:abstractNumId="15" w15:restartNumberingAfterBreak="0">
    <w:nsid w:val="247257B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D2504B3"/>
    <w:multiLevelType w:val="multilevel"/>
    <w:tmpl w:val="87EAAB7C"/>
    <w:lvl w:ilvl="0">
      <w:start w:val="1"/>
      <w:numFmt w:val="bullet"/>
      <w:pStyle w:val="phtableitemizedlist1"/>
      <w:lvlText w:val=""/>
      <w:lvlJc w:val="left"/>
      <w:pPr>
        <w:ind w:left="340" w:hanging="334"/>
      </w:pPr>
      <w:rPr>
        <w:rFonts w:ascii="Symbol" w:hAnsi="Symbol" w:hint="default"/>
      </w:rPr>
    </w:lvl>
    <w:lvl w:ilvl="1">
      <w:start w:val="1"/>
      <w:numFmt w:val="bullet"/>
      <w:pStyle w:val="phtableitemizedlist2"/>
      <w:lvlText w:val=""/>
      <w:lvlJc w:val="left"/>
      <w:pPr>
        <w:ind w:left="686" w:hanging="34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42107"/>
    <w:multiLevelType w:val="multilevel"/>
    <w:tmpl w:val="DF8697A0"/>
    <w:numStyleLink w:val="phadditiontitle"/>
  </w:abstractNum>
  <w:abstractNum w:abstractNumId="18" w15:restartNumberingAfterBreak="0">
    <w:nsid w:val="3F9C7D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772172"/>
    <w:multiLevelType w:val="multilevel"/>
    <w:tmpl w:val="3C4EE2E8"/>
    <w:lvl w:ilvl="0">
      <w:start w:val="1"/>
      <w:numFmt w:val="decimal"/>
      <w:pStyle w:val="phtableorderlist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24" w:hanging="62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04" w:hanging="130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4" w:hanging="147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4" w:hanging="1644"/>
      </w:pPr>
      <w:rPr>
        <w:rFonts w:hint="default"/>
      </w:rPr>
    </w:lvl>
  </w:abstractNum>
  <w:abstractNum w:abstractNumId="20" w15:restartNumberingAfterBreak="0">
    <w:nsid w:val="4BFB32A9"/>
    <w:multiLevelType w:val="multilevel"/>
    <w:tmpl w:val="DF8697A0"/>
    <w:styleLink w:val="phadditiontitle"/>
    <w:lvl w:ilvl="0">
      <w:start w:val="1"/>
      <w:numFmt w:val="russianUpper"/>
      <w:pStyle w:val="phadditiontitle1"/>
      <w:lvlText w:val="Приложение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hadditiontitle2"/>
      <w:lvlText w:val="%1.%2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decimal"/>
      <w:pStyle w:val="phadditiontitle3"/>
      <w:lvlText w:val="%1.%2.%3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38"/>
        </w:tabs>
        <w:ind w:left="373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534B37C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4C845EB"/>
    <w:multiLevelType w:val="multilevel"/>
    <w:tmpl w:val="5FAE034C"/>
    <w:lvl w:ilvl="0">
      <w:start w:val="1"/>
      <w:numFmt w:val="russianLower"/>
      <w:pStyle w:val="phtableorderlist"/>
      <w:lvlText w:val="%1)"/>
      <w:lvlJc w:val="left"/>
      <w:pPr>
        <w:ind w:left="340" w:hanging="334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3EC2B42"/>
    <w:multiLevelType w:val="hybridMultilevel"/>
    <w:tmpl w:val="E8303FC0"/>
    <w:lvl w:ilvl="0" w:tplc="B6543A36">
      <w:start w:val="1"/>
      <w:numFmt w:val="decimal"/>
      <w:pStyle w:val="phbibliography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B68D4F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66A7DC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90AE8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7880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4067A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63D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B022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8A15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5161AFA"/>
    <w:multiLevelType w:val="multilevel"/>
    <w:tmpl w:val="BE9AB800"/>
    <w:lvl w:ilvl="0">
      <w:start w:val="1"/>
      <w:numFmt w:val="bullet"/>
      <w:pStyle w:val="ScrollList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79686D"/>
    <w:multiLevelType w:val="multilevel"/>
    <w:tmpl w:val="85BE704E"/>
    <w:lvl w:ilvl="0">
      <w:start w:val="1"/>
      <w:numFmt w:val="bullet"/>
      <w:lvlText w:val="–"/>
      <w:lvlJc w:val="left"/>
      <w:pPr>
        <w:tabs>
          <w:tab w:val="num" w:pos="1755"/>
        </w:tabs>
        <w:ind w:left="1755" w:hanging="360"/>
      </w:pPr>
      <w:rPr>
        <w:rFonts w:ascii="Arial" w:hAnsi="Arial" w:hint="default"/>
      </w:rPr>
    </w:lvl>
    <w:lvl w:ilvl="1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2">
      <w:start w:val="1"/>
      <w:numFmt w:val="bullet"/>
      <w:pStyle w:val="ScrollListBullet4"/>
      <w:lvlText w:val=""/>
      <w:lvlJc w:val="left"/>
      <w:pPr>
        <w:tabs>
          <w:tab w:val="num" w:pos="2710"/>
        </w:tabs>
        <w:ind w:left="2710" w:hanging="465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hint="default"/>
      </w:rPr>
    </w:lvl>
  </w:abstractNum>
  <w:abstractNum w:abstractNumId="27" w15:restartNumberingAfterBreak="0">
    <w:nsid w:val="7579686E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79686F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5796870"/>
    <w:multiLevelType w:val="multilevel"/>
    <w:tmpl w:val="AFDAB3D0"/>
    <w:lvl w:ilvl="0">
      <w:start w:val="1"/>
      <w:numFmt w:val="bullet"/>
      <w:lvlText w:val="–"/>
      <w:lvlJc w:val="left"/>
      <w:pPr>
        <w:tabs>
          <w:tab w:val="num" w:pos="1780"/>
        </w:tabs>
        <w:ind w:left="1780" w:hanging="465"/>
      </w:pPr>
      <w:rPr>
        <w:rFonts w:ascii="Arial" w:hAnsi="Arial" w:hint="default"/>
      </w:rPr>
    </w:lvl>
    <w:lvl w:ilvl="1">
      <w:start w:val="1"/>
      <w:numFmt w:val="bullet"/>
      <w:lvlText w:val=""/>
      <w:lvlJc w:val="left"/>
      <w:pPr>
        <w:tabs>
          <w:tab w:val="num" w:pos="2245"/>
        </w:tabs>
        <w:ind w:left="2245" w:hanging="465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hint="default"/>
      </w:rPr>
    </w:lvl>
  </w:abstractNum>
  <w:abstractNum w:abstractNumId="30" w15:restartNumberingAfterBreak="0">
    <w:nsid w:val="75796871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796872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796873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796874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796875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796876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5796877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5796878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5796879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579687A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79687B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79687C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579687D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79687E"/>
    <w:multiLevelType w:val="multilevel"/>
    <w:tmpl w:val="BE9AB800"/>
    <w:lvl w:ilvl="0">
      <w:start w:val="1"/>
      <w:numFmt w:val="bullet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  <w:lvlOverride w:ilvl="0">
      <w:lvl w:ilvl="0">
        <w:start w:val="1"/>
        <w:numFmt w:val="russianUpper"/>
        <w:pStyle w:val="phadditiontitle1"/>
        <w:lvlText w:val="Приложение %1"/>
        <w:lvlJc w:val="left"/>
        <w:pPr>
          <w:ind w:left="3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warmMatt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">
    <w:abstractNumId w:val="24"/>
  </w:num>
  <w:num w:numId="4">
    <w:abstractNumId w:val="25"/>
  </w:num>
  <w:num w:numId="5">
    <w:abstractNumId w:val="12"/>
  </w:num>
  <w:num w:numId="6">
    <w:abstractNumId w:val="13"/>
  </w:num>
  <w:num w:numId="7">
    <w:abstractNumId w:val="14"/>
  </w:num>
  <w:num w:numId="8">
    <w:abstractNumId w:val="26"/>
  </w:num>
  <w:num w:numId="9">
    <w:abstractNumId w:val="16"/>
  </w:num>
  <w:num w:numId="10">
    <w:abstractNumId w:val="22"/>
  </w:num>
  <w:num w:numId="11">
    <w:abstractNumId w:val="19"/>
  </w:num>
  <w:num w:numId="12">
    <w:abstractNumId w:val="17"/>
    <w:lvlOverride w:ilvl="0">
      <w:lvl w:ilvl="0">
        <w:start w:val="1"/>
        <w:numFmt w:val="russianUpper"/>
        <w:pStyle w:val="phadditiontitle1"/>
        <w:lvlText w:val="Приложение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phadditiontitle2"/>
        <w:lvlText w:val="%1.%2"/>
        <w:lvlJc w:val="left"/>
        <w:pPr>
          <w:tabs>
            <w:tab w:val="num" w:pos="1418"/>
          </w:tabs>
          <w:ind w:left="851" w:firstLine="0"/>
        </w:pPr>
        <w:rPr>
          <w:rFonts w:ascii="Times New Roman" w:hAnsi="Times New Roman" w:hint="default"/>
          <w:sz w:val="24"/>
        </w:rPr>
      </w:lvl>
    </w:lvlOverride>
    <w:lvlOverride w:ilvl="2">
      <w:lvl w:ilvl="2">
        <w:start w:val="1"/>
        <w:numFmt w:val="decimal"/>
        <w:pStyle w:val="phadditiontitle3"/>
        <w:lvlText w:val="%1.%2.%3"/>
        <w:lvlJc w:val="left"/>
        <w:pPr>
          <w:tabs>
            <w:tab w:val="num" w:pos="1701"/>
          </w:tabs>
          <w:ind w:left="851" w:firstLine="0"/>
        </w:pPr>
        <w:rPr>
          <w:rFonts w:ascii="Times New Roman" w:hAnsi="Times New Roman" w:hint="default"/>
          <w:sz w:val="24"/>
          <w:szCs w:val="24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738"/>
          </w:tabs>
          <w:ind w:left="3738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882"/>
          </w:tabs>
          <w:ind w:left="3882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026"/>
          </w:tabs>
          <w:ind w:left="4026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4170"/>
          </w:tabs>
          <w:ind w:left="4170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14"/>
          </w:tabs>
          <w:ind w:left="4314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458"/>
          </w:tabs>
          <w:ind w:left="4458" w:hanging="1584"/>
        </w:pPr>
        <w:rPr>
          <w:rFonts w:hint="default"/>
        </w:rPr>
      </w:lvl>
    </w:lvlOverride>
  </w:num>
  <w:num w:numId="13">
    <w:abstractNumId w:val="11"/>
  </w:num>
  <w:num w:numId="14">
    <w:abstractNumId w:val="20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10"/>
  </w:num>
  <w:num w:numId="26">
    <w:abstractNumId w:val="18"/>
  </w:num>
  <w:num w:numId="27">
    <w:abstractNumId w:val="21"/>
  </w:num>
  <w:num w:numId="28">
    <w:abstractNumId w:val="15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A4"/>
    <w:rsid w:val="00001B6E"/>
    <w:rsid w:val="0001175D"/>
    <w:rsid w:val="000174F7"/>
    <w:rsid w:val="000176D9"/>
    <w:rsid w:val="000345BB"/>
    <w:rsid w:val="000371D6"/>
    <w:rsid w:val="00042947"/>
    <w:rsid w:val="0004794A"/>
    <w:rsid w:val="00053BAB"/>
    <w:rsid w:val="00055224"/>
    <w:rsid w:val="00064671"/>
    <w:rsid w:val="00065ED9"/>
    <w:rsid w:val="000669E0"/>
    <w:rsid w:val="00082616"/>
    <w:rsid w:val="00091F1E"/>
    <w:rsid w:val="000A2545"/>
    <w:rsid w:val="000B1C98"/>
    <w:rsid w:val="000D2590"/>
    <w:rsid w:val="000D499C"/>
    <w:rsid w:val="000D6D79"/>
    <w:rsid w:val="000E57ED"/>
    <w:rsid w:val="000E62C2"/>
    <w:rsid w:val="000F1854"/>
    <w:rsid w:val="00102A51"/>
    <w:rsid w:val="00115E3A"/>
    <w:rsid w:val="0012072B"/>
    <w:rsid w:val="0013593A"/>
    <w:rsid w:val="00141222"/>
    <w:rsid w:val="00143B4B"/>
    <w:rsid w:val="00146C45"/>
    <w:rsid w:val="001530E7"/>
    <w:rsid w:val="00153F20"/>
    <w:rsid w:val="0015478B"/>
    <w:rsid w:val="00156F0D"/>
    <w:rsid w:val="00173B90"/>
    <w:rsid w:val="00177C6C"/>
    <w:rsid w:val="0018068C"/>
    <w:rsid w:val="001821A8"/>
    <w:rsid w:val="001872D4"/>
    <w:rsid w:val="0019521D"/>
    <w:rsid w:val="001A1360"/>
    <w:rsid w:val="001C3614"/>
    <w:rsid w:val="001D03A9"/>
    <w:rsid w:val="001D75EA"/>
    <w:rsid w:val="001E145D"/>
    <w:rsid w:val="001E3B1B"/>
    <w:rsid w:val="001E3F81"/>
    <w:rsid w:val="001F0B70"/>
    <w:rsid w:val="00200442"/>
    <w:rsid w:val="00201B47"/>
    <w:rsid w:val="0021001B"/>
    <w:rsid w:val="0021544B"/>
    <w:rsid w:val="00220E40"/>
    <w:rsid w:val="00225F28"/>
    <w:rsid w:val="00232F89"/>
    <w:rsid w:val="00236273"/>
    <w:rsid w:val="0025070E"/>
    <w:rsid w:val="0025115E"/>
    <w:rsid w:val="00251D6B"/>
    <w:rsid w:val="0025541B"/>
    <w:rsid w:val="00262F5C"/>
    <w:rsid w:val="002664AF"/>
    <w:rsid w:val="002664C8"/>
    <w:rsid w:val="002707E8"/>
    <w:rsid w:val="00272125"/>
    <w:rsid w:val="00274AC0"/>
    <w:rsid w:val="00294EE2"/>
    <w:rsid w:val="002A2596"/>
    <w:rsid w:val="002B48D8"/>
    <w:rsid w:val="002C037A"/>
    <w:rsid w:val="002C1743"/>
    <w:rsid w:val="002D0E23"/>
    <w:rsid w:val="002D4435"/>
    <w:rsid w:val="002D7662"/>
    <w:rsid w:val="002E1EC5"/>
    <w:rsid w:val="002F052C"/>
    <w:rsid w:val="002F0D43"/>
    <w:rsid w:val="002F4EC4"/>
    <w:rsid w:val="002F50E9"/>
    <w:rsid w:val="002F6A76"/>
    <w:rsid w:val="002F79E0"/>
    <w:rsid w:val="003111A7"/>
    <w:rsid w:val="0031378D"/>
    <w:rsid w:val="00315745"/>
    <w:rsid w:val="00325D12"/>
    <w:rsid w:val="00326673"/>
    <w:rsid w:val="00330C80"/>
    <w:rsid w:val="00336ECC"/>
    <w:rsid w:val="0034010A"/>
    <w:rsid w:val="00340300"/>
    <w:rsid w:val="003428C7"/>
    <w:rsid w:val="00344CE9"/>
    <w:rsid w:val="003518EE"/>
    <w:rsid w:val="00352D9A"/>
    <w:rsid w:val="00356AA8"/>
    <w:rsid w:val="003570EA"/>
    <w:rsid w:val="0036214D"/>
    <w:rsid w:val="00365AB6"/>
    <w:rsid w:val="00371231"/>
    <w:rsid w:val="00374AF9"/>
    <w:rsid w:val="003779E7"/>
    <w:rsid w:val="00383862"/>
    <w:rsid w:val="003846FB"/>
    <w:rsid w:val="00394C42"/>
    <w:rsid w:val="003955CE"/>
    <w:rsid w:val="003A06A8"/>
    <w:rsid w:val="003B0A49"/>
    <w:rsid w:val="003C4459"/>
    <w:rsid w:val="003C5ED8"/>
    <w:rsid w:val="003D31E6"/>
    <w:rsid w:val="003F6EC0"/>
    <w:rsid w:val="00400C21"/>
    <w:rsid w:val="00413690"/>
    <w:rsid w:val="00425E40"/>
    <w:rsid w:val="004266BE"/>
    <w:rsid w:val="00437EB3"/>
    <w:rsid w:val="00443EED"/>
    <w:rsid w:val="00446192"/>
    <w:rsid w:val="00452C6E"/>
    <w:rsid w:val="00456C96"/>
    <w:rsid w:val="0046101E"/>
    <w:rsid w:val="00461C23"/>
    <w:rsid w:val="00462D65"/>
    <w:rsid w:val="00474975"/>
    <w:rsid w:val="00474ACE"/>
    <w:rsid w:val="00481948"/>
    <w:rsid w:val="00483DC6"/>
    <w:rsid w:val="00487784"/>
    <w:rsid w:val="00491FD8"/>
    <w:rsid w:val="004934CB"/>
    <w:rsid w:val="004B0910"/>
    <w:rsid w:val="004B5047"/>
    <w:rsid w:val="004B5FCD"/>
    <w:rsid w:val="004C5956"/>
    <w:rsid w:val="004C6B4F"/>
    <w:rsid w:val="004D025D"/>
    <w:rsid w:val="004D42D3"/>
    <w:rsid w:val="004D4905"/>
    <w:rsid w:val="004E2645"/>
    <w:rsid w:val="004E4DAA"/>
    <w:rsid w:val="0050368C"/>
    <w:rsid w:val="0050426E"/>
    <w:rsid w:val="00506961"/>
    <w:rsid w:val="005261B4"/>
    <w:rsid w:val="005308EE"/>
    <w:rsid w:val="00531B81"/>
    <w:rsid w:val="00546E6D"/>
    <w:rsid w:val="005540AD"/>
    <w:rsid w:val="00557F9A"/>
    <w:rsid w:val="00562E3B"/>
    <w:rsid w:val="005633F1"/>
    <w:rsid w:val="00567E51"/>
    <w:rsid w:val="00573FAD"/>
    <w:rsid w:val="00577554"/>
    <w:rsid w:val="0058329F"/>
    <w:rsid w:val="005B6E56"/>
    <w:rsid w:val="00605B03"/>
    <w:rsid w:val="00614A14"/>
    <w:rsid w:val="00615E04"/>
    <w:rsid w:val="006243AB"/>
    <w:rsid w:val="00626ADC"/>
    <w:rsid w:val="00626BD9"/>
    <w:rsid w:val="0063464D"/>
    <w:rsid w:val="00635019"/>
    <w:rsid w:val="00641D00"/>
    <w:rsid w:val="00657E0A"/>
    <w:rsid w:val="00661F22"/>
    <w:rsid w:val="00680209"/>
    <w:rsid w:val="00680491"/>
    <w:rsid w:val="00687C0D"/>
    <w:rsid w:val="006903FA"/>
    <w:rsid w:val="00694F9C"/>
    <w:rsid w:val="006952FE"/>
    <w:rsid w:val="00696A79"/>
    <w:rsid w:val="006A2407"/>
    <w:rsid w:val="006B2C3A"/>
    <w:rsid w:val="006C364E"/>
    <w:rsid w:val="006C5DF0"/>
    <w:rsid w:val="006D4B5D"/>
    <w:rsid w:val="006E4D7D"/>
    <w:rsid w:val="006F03C0"/>
    <w:rsid w:val="006F28F6"/>
    <w:rsid w:val="006F31B1"/>
    <w:rsid w:val="006F56FD"/>
    <w:rsid w:val="00700B25"/>
    <w:rsid w:val="00707F4C"/>
    <w:rsid w:val="00710A3D"/>
    <w:rsid w:val="00720C59"/>
    <w:rsid w:val="00726D9F"/>
    <w:rsid w:val="00741CAC"/>
    <w:rsid w:val="00752FB9"/>
    <w:rsid w:val="00753D50"/>
    <w:rsid w:val="00754AEE"/>
    <w:rsid w:val="00756D95"/>
    <w:rsid w:val="00761B98"/>
    <w:rsid w:val="00770CB3"/>
    <w:rsid w:val="007A372C"/>
    <w:rsid w:val="007A6C0B"/>
    <w:rsid w:val="007A76AB"/>
    <w:rsid w:val="007C5657"/>
    <w:rsid w:val="007C574F"/>
    <w:rsid w:val="007D06AE"/>
    <w:rsid w:val="007D5FAB"/>
    <w:rsid w:val="007D7CE5"/>
    <w:rsid w:val="007E5A53"/>
    <w:rsid w:val="007F209D"/>
    <w:rsid w:val="007F3748"/>
    <w:rsid w:val="007F3C14"/>
    <w:rsid w:val="00831334"/>
    <w:rsid w:val="008353EE"/>
    <w:rsid w:val="00837A0D"/>
    <w:rsid w:val="008416DC"/>
    <w:rsid w:val="00843643"/>
    <w:rsid w:val="00852D83"/>
    <w:rsid w:val="00854449"/>
    <w:rsid w:val="00857637"/>
    <w:rsid w:val="0085764F"/>
    <w:rsid w:val="008710A3"/>
    <w:rsid w:val="0087617C"/>
    <w:rsid w:val="008964A9"/>
    <w:rsid w:val="008A038D"/>
    <w:rsid w:val="008A7D26"/>
    <w:rsid w:val="008B111A"/>
    <w:rsid w:val="008B1C6A"/>
    <w:rsid w:val="008B26D2"/>
    <w:rsid w:val="008B7020"/>
    <w:rsid w:val="008C0E6C"/>
    <w:rsid w:val="008D309B"/>
    <w:rsid w:val="008F4EAC"/>
    <w:rsid w:val="00910A82"/>
    <w:rsid w:val="00910A93"/>
    <w:rsid w:val="009176F2"/>
    <w:rsid w:val="00920E8C"/>
    <w:rsid w:val="0093769A"/>
    <w:rsid w:val="00940D8A"/>
    <w:rsid w:val="009515D5"/>
    <w:rsid w:val="009550EE"/>
    <w:rsid w:val="00957B57"/>
    <w:rsid w:val="0096176F"/>
    <w:rsid w:val="009709DB"/>
    <w:rsid w:val="0097485B"/>
    <w:rsid w:val="00982ADA"/>
    <w:rsid w:val="00994241"/>
    <w:rsid w:val="00995731"/>
    <w:rsid w:val="0099728D"/>
    <w:rsid w:val="009A5181"/>
    <w:rsid w:val="009B76C6"/>
    <w:rsid w:val="009C77F6"/>
    <w:rsid w:val="009D3DE2"/>
    <w:rsid w:val="00A02EB1"/>
    <w:rsid w:val="00A05EAF"/>
    <w:rsid w:val="00A17CE3"/>
    <w:rsid w:val="00A360A4"/>
    <w:rsid w:val="00A36D4F"/>
    <w:rsid w:val="00A36F31"/>
    <w:rsid w:val="00A41CA6"/>
    <w:rsid w:val="00A46A1E"/>
    <w:rsid w:val="00A47191"/>
    <w:rsid w:val="00A47CB9"/>
    <w:rsid w:val="00A47E67"/>
    <w:rsid w:val="00A55823"/>
    <w:rsid w:val="00A55E1B"/>
    <w:rsid w:val="00A64749"/>
    <w:rsid w:val="00A75B8C"/>
    <w:rsid w:val="00A83DC7"/>
    <w:rsid w:val="00A91702"/>
    <w:rsid w:val="00A9246B"/>
    <w:rsid w:val="00A937E4"/>
    <w:rsid w:val="00AA1074"/>
    <w:rsid w:val="00AA7455"/>
    <w:rsid w:val="00AB3248"/>
    <w:rsid w:val="00AB39A1"/>
    <w:rsid w:val="00AB5969"/>
    <w:rsid w:val="00AB6AA6"/>
    <w:rsid w:val="00AB6BA6"/>
    <w:rsid w:val="00AC230D"/>
    <w:rsid w:val="00AC48A3"/>
    <w:rsid w:val="00AD2B00"/>
    <w:rsid w:val="00AD4936"/>
    <w:rsid w:val="00AE2366"/>
    <w:rsid w:val="00AE665E"/>
    <w:rsid w:val="00AF20ED"/>
    <w:rsid w:val="00AF4DB6"/>
    <w:rsid w:val="00B161BF"/>
    <w:rsid w:val="00B170AF"/>
    <w:rsid w:val="00B175AB"/>
    <w:rsid w:val="00B21CB4"/>
    <w:rsid w:val="00B432C1"/>
    <w:rsid w:val="00B45615"/>
    <w:rsid w:val="00B55A51"/>
    <w:rsid w:val="00B5616C"/>
    <w:rsid w:val="00B57227"/>
    <w:rsid w:val="00B607C1"/>
    <w:rsid w:val="00B61725"/>
    <w:rsid w:val="00B628DE"/>
    <w:rsid w:val="00B80BA6"/>
    <w:rsid w:val="00BA3D69"/>
    <w:rsid w:val="00BB2D77"/>
    <w:rsid w:val="00BC642E"/>
    <w:rsid w:val="00BD1F17"/>
    <w:rsid w:val="00BE0FD9"/>
    <w:rsid w:val="00BE281B"/>
    <w:rsid w:val="00BE5325"/>
    <w:rsid w:val="00C02839"/>
    <w:rsid w:val="00C04B59"/>
    <w:rsid w:val="00C206C3"/>
    <w:rsid w:val="00C267DA"/>
    <w:rsid w:val="00C42E29"/>
    <w:rsid w:val="00C4331B"/>
    <w:rsid w:val="00C46D06"/>
    <w:rsid w:val="00C64EFA"/>
    <w:rsid w:val="00C745BE"/>
    <w:rsid w:val="00C81AB8"/>
    <w:rsid w:val="00C84BC1"/>
    <w:rsid w:val="00C868C5"/>
    <w:rsid w:val="00CA2E88"/>
    <w:rsid w:val="00CA4ACB"/>
    <w:rsid w:val="00CC1B3E"/>
    <w:rsid w:val="00CC72D1"/>
    <w:rsid w:val="00CF0B4F"/>
    <w:rsid w:val="00CF706B"/>
    <w:rsid w:val="00D06AF6"/>
    <w:rsid w:val="00D10529"/>
    <w:rsid w:val="00D14624"/>
    <w:rsid w:val="00D20AB4"/>
    <w:rsid w:val="00D2116B"/>
    <w:rsid w:val="00D256B8"/>
    <w:rsid w:val="00D34AF1"/>
    <w:rsid w:val="00D34F85"/>
    <w:rsid w:val="00D37256"/>
    <w:rsid w:val="00D4293B"/>
    <w:rsid w:val="00D46ABF"/>
    <w:rsid w:val="00D5732C"/>
    <w:rsid w:val="00D63938"/>
    <w:rsid w:val="00D64343"/>
    <w:rsid w:val="00D706C6"/>
    <w:rsid w:val="00D8012A"/>
    <w:rsid w:val="00D8146B"/>
    <w:rsid w:val="00D841F2"/>
    <w:rsid w:val="00DA0F23"/>
    <w:rsid w:val="00DA7539"/>
    <w:rsid w:val="00DA7CE8"/>
    <w:rsid w:val="00DB26E0"/>
    <w:rsid w:val="00DB77B3"/>
    <w:rsid w:val="00DC0166"/>
    <w:rsid w:val="00DC1789"/>
    <w:rsid w:val="00DC39C9"/>
    <w:rsid w:val="00DC5A2C"/>
    <w:rsid w:val="00DE297A"/>
    <w:rsid w:val="00DE5251"/>
    <w:rsid w:val="00DE72F4"/>
    <w:rsid w:val="00DF0F2D"/>
    <w:rsid w:val="00DF2776"/>
    <w:rsid w:val="00DF63C1"/>
    <w:rsid w:val="00E031BD"/>
    <w:rsid w:val="00E03C58"/>
    <w:rsid w:val="00E04129"/>
    <w:rsid w:val="00E1044B"/>
    <w:rsid w:val="00E16162"/>
    <w:rsid w:val="00E2119B"/>
    <w:rsid w:val="00E221BC"/>
    <w:rsid w:val="00E244B5"/>
    <w:rsid w:val="00E30111"/>
    <w:rsid w:val="00E33F00"/>
    <w:rsid w:val="00E56C6C"/>
    <w:rsid w:val="00E666A5"/>
    <w:rsid w:val="00E7305A"/>
    <w:rsid w:val="00E771E1"/>
    <w:rsid w:val="00E85567"/>
    <w:rsid w:val="00EA4AC4"/>
    <w:rsid w:val="00EB1CB7"/>
    <w:rsid w:val="00EB34FD"/>
    <w:rsid w:val="00EB7A17"/>
    <w:rsid w:val="00EE31F8"/>
    <w:rsid w:val="00EF7F2A"/>
    <w:rsid w:val="00F021C2"/>
    <w:rsid w:val="00F32249"/>
    <w:rsid w:val="00F32F9C"/>
    <w:rsid w:val="00F441D1"/>
    <w:rsid w:val="00F4698B"/>
    <w:rsid w:val="00F46B4A"/>
    <w:rsid w:val="00F504FB"/>
    <w:rsid w:val="00F52A14"/>
    <w:rsid w:val="00F54913"/>
    <w:rsid w:val="00F5769F"/>
    <w:rsid w:val="00F61B61"/>
    <w:rsid w:val="00F62148"/>
    <w:rsid w:val="00F72201"/>
    <w:rsid w:val="00F77EA0"/>
    <w:rsid w:val="00F82C93"/>
    <w:rsid w:val="00F86556"/>
    <w:rsid w:val="00F94FF9"/>
    <w:rsid w:val="00F970E5"/>
    <w:rsid w:val="00FA1D89"/>
    <w:rsid w:val="00FA5BBB"/>
    <w:rsid w:val="00FC1C82"/>
    <w:rsid w:val="00FC1C9C"/>
    <w:rsid w:val="00FD109F"/>
    <w:rsid w:val="00FF1AC1"/>
    <w:rsid w:val="00FF2D1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F35C0"/>
  <w15:docId w15:val="{08B22749-87CC-48FA-8731-823862DC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2EB1"/>
    <w:pPr>
      <w:spacing w:line="360" w:lineRule="auto"/>
      <w:jc w:val="both"/>
    </w:pPr>
    <w:rPr>
      <w:color w:val="000000" w:themeColor="text1"/>
      <w:lang w:val="ru-RU" w:eastAsia="ru-RU"/>
    </w:rPr>
  </w:style>
  <w:style w:type="paragraph" w:styleId="1">
    <w:name w:val="heading 1"/>
    <w:aliases w:val="Scroll Heading 1"/>
    <w:basedOn w:val="phbase"/>
    <w:next w:val="ScrollPanelNormal"/>
    <w:qFormat/>
    <w:rsid w:val="00EE31F8"/>
    <w:pPr>
      <w:keepNext/>
      <w:keepLines/>
      <w:numPr>
        <w:numId w:val="13"/>
      </w:numPr>
      <w:spacing w:before="360" w:after="360"/>
      <w:outlineLvl w:val="0"/>
    </w:pPr>
    <w:rPr>
      <w:b/>
      <w:sz w:val="28"/>
      <w:szCs w:val="28"/>
    </w:rPr>
  </w:style>
  <w:style w:type="paragraph" w:styleId="2">
    <w:name w:val="heading 2"/>
    <w:aliases w:val="Scroll Heading 2"/>
    <w:basedOn w:val="phbase"/>
    <w:next w:val="ScrollPanelNormal"/>
    <w:qFormat/>
    <w:rsid w:val="00EE31F8"/>
    <w:pPr>
      <w:keepNext/>
      <w:keepLines/>
      <w:numPr>
        <w:ilvl w:val="1"/>
        <w:numId w:val="13"/>
      </w:numPr>
      <w:spacing w:before="360" w:after="360"/>
      <w:outlineLvl w:val="1"/>
    </w:pPr>
    <w:rPr>
      <w:b/>
    </w:rPr>
  </w:style>
  <w:style w:type="paragraph" w:styleId="3">
    <w:name w:val="heading 3"/>
    <w:aliases w:val="Scroll Heading 3"/>
    <w:basedOn w:val="phbase"/>
    <w:next w:val="ScrollPanelNormal"/>
    <w:link w:val="30"/>
    <w:qFormat/>
    <w:rsid w:val="00C745BE"/>
    <w:pPr>
      <w:keepNext/>
      <w:keepLines/>
      <w:numPr>
        <w:ilvl w:val="2"/>
        <w:numId w:val="13"/>
      </w:numPr>
      <w:spacing w:before="360" w:after="240"/>
      <w:outlineLvl w:val="2"/>
    </w:pPr>
    <w:rPr>
      <w:b/>
      <w:bCs/>
    </w:rPr>
  </w:style>
  <w:style w:type="paragraph" w:styleId="4">
    <w:name w:val="heading 4"/>
    <w:aliases w:val="Scroll Heading 4"/>
    <w:basedOn w:val="3"/>
    <w:next w:val="ScrollPanelNormal"/>
    <w:link w:val="40"/>
    <w:qFormat/>
    <w:rsid w:val="00C745BE"/>
    <w:pPr>
      <w:numPr>
        <w:ilvl w:val="3"/>
      </w:numPr>
      <w:outlineLvl w:val="3"/>
    </w:pPr>
  </w:style>
  <w:style w:type="paragraph" w:styleId="5">
    <w:name w:val="heading 5"/>
    <w:aliases w:val="Scroll Heading 5"/>
    <w:basedOn w:val="a"/>
    <w:next w:val="a"/>
    <w:link w:val="50"/>
    <w:uiPriority w:val="9"/>
    <w:unhideWhenUsed/>
    <w:qFormat/>
    <w:rsid w:val="00C745BE"/>
    <w:pPr>
      <w:keepNext/>
      <w:numPr>
        <w:ilvl w:val="4"/>
        <w:numId w:val="13"/>
      </w:numPr>
      <w:spacing w:before="360" w:after="240"/>
      <w:outlineLvl w:val="4"/>
    </w:pPr>
    <w:rPr>
      <w:b/>
      <w:bCs/>
      <w:iCs/>
      <w:szCs w:val="26"/>
    </w:rPr>
  </w:style>
  <w:style w:type="paragraph" w:styleId="6">
    <w:name w:val="heading 6"/>
    <w:aliases w:val="Scroll Heading 6"/>
    <w:basedOn w:val="a"/>
    <w:next w:val="a"/>
    <w:link w:val="60"/>
    <w:uiPriority w:val="9"/>
    <w:unhideWhenUsed/>
    <w:qFormat/>
    <w:rsid w:val="00C745BE"/>
    <w:pPr>
      <w:keepNext/>
      <w:keepLines/>
      <w:numPr>
        <w:ilvl w:val="5"/>
        <w:numId w:val="13"/>
      </w:numPr>
      <w:spacing w:before="240" w:after="240"/>
      <w:outlineLvl w:val="5"/>
    </w:pPr>
    <w:rPr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rsid w:val="00E33F00"/>
    <w:pPr>
      <w:keepNext/>
      <w:keepLines/>
      <w:numPr>
        <w:ilvl w:val="6"/>
        <w:numId w:val="13"/>
      </w:numPr>
      <w:spacing w:before="240"/>
      <w:outlineLvl w:val="6"/>
    </w:pPr>
    <w:rPr>
      <w:rFonts w:eastAsiaTheme="majorEastAsia" w:cstheme="majorBidi"/>
      <w:color w:val="7F7F7F" w:themeColor="text1" w:themeTint="80"/>
    </w:rPr>
  </w:style>
  <w:style w:type="paragraph" w:styleId="8">
    <w:name w:val="heading 8"/>
    <w:basedOn w:val="a"/>
    <w:next w:val="a"/>
    <w:link w:val="80"/>
    <w:semiHidden/>
    <w:unhideWhenUsed/>
    <w:rsid w:val="00E33F00"/>
    <w:pPr>
      <w:keepNext/>
      <w:keepLines/>
      <w:numPr>
        <w:ilvl w:val="7"/>
        <w:numId w:val="13"/>
      </w:numPr>
      <w:spacing w:before="24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9">
    <w:name w:val="heading 9"/>
    <w:basedOn w:val="a"/>
    <w:next w:val="a"/>
    <w:link w:val="90"/>
    <w:semiHidden/>
    <w:unhideWhenUsed/>
    <w:rsid w:val="00E33F00"/>
    <w:pPr>
      <w:keepNext/>
      <w:keepLines/>
      <w:numPr>
        <w:ilvl w:val="8"/>
        <w:numId w:val="13"/>
      </w:numPr>
      <w:spacing w:before="24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autoRedefine/>
    <w:qFormat/>
    <w:rsid w:val="00E33F00"/>
    <w:pPr>
      <w:jc w:val="center"/>
    </w:pPr>
    <w:rPr>
      <w:rFonts w:ascii="Tahoma" w:hAnsi="Tahoma" w:cs="Arial"/>
      <w:b/>
      <w:bCs/>
      <w:color w:val="404040"/>
      <w:kern w:val="28"/>
      <w:sz w:val="40"/>
      <w:szCs w:val="32"/>
    </w:rPr>
  </w:style>
  <w:style w:type="character" w:styleId="a5">
    <w:name w:val="Hyperlink"/>
    <w:uiPriority w:val="99"/>
    <w:rsid w:val="00C745BE"/>
    <w:rPr>
      <w:color w:val="0000FF"/>
      <w:u w:val="single"/>
    </w:rPr>
  </w:style>
  <w:style w:type="paragraph" w:styleId="a6">
    <w:name w:val="caption"/>
    <w:basedOn w:val="a"/>
    <w:next w:val="a"/>
    <w:link w:val="a7"/>
    <w:uiPriority w:val="35"/>
    <w:unhideWhenUsed/>
    <w:qFormat/>
    <w:rsid w:val="00626ADC"/>
    <w:pPr>
      <w:spacing w:after="200" w:line="240" w:lineRule="auto"/>
      <w:jc w:val="center"/>
    </w:pPr>
    <w:rPr>
      <w:bCs/>
      <w:szCs w:val="18"/>
    </w:rPr>
  </w:style>
  <w:style w:type="paragraph" w:styleId="a8">
    <w:name w:val="header"/>
    <w:basedOn w:val="a"/>
    <w:link w:val="a9"/>
    <w:rsid w:val="0096176F"/>
    <w:pPr>
      <w:tabs>
        <w:tab w:val="center" w:pos="4677"/>
        <w:tab w:val="right" w:pos="9355"/>
      </w:tabs>
      <w:jc w:val="center"/>
    </w:pPr>
  </w:style>
  <w:style w:type="character" w:customStyle="1" w:styleId="a9">
    <w:name w:val="Верхний колонтитул Знак"/>
    <w:basedOn w:val="a0"/>
    <w:link w:val="a8"/>
    <w:rsid w:val="0096176F"/>
    <w:rPr>
      <w:lang w:val="ru-RU" w:eastAsia="ru-RU"/>
    </w:rPr>
  </w:style>
  <w:style w:type="paragraph" w:styleId="aa">
    <w:name w:val="footer"/>
    <w:basedOn w:val="a"/>
    <w:link w:val="ab"/>
    <w:uiPriority w:val="99"/>
    <w:rsid w:val="0096176F"/>
    <w:pPr>
      <w:tabs>
        <w:tab w:val="center" w:pos="4677"/>
        <w:tab w:val="right" w:pos="9355"/>
      </w:tabs>
      <w:jc w:val="center"/>
    </w:pPr>
  </w:style>
  <w:style w:type="character" w:customStyle="1" w:styleId="ab">
    <w:name w:val="Нижний колонтитул Знак"/>
    <w:basedOn w:val="a0"/>
    <w:link w:val="aa"/>
    <w:uiPriority w:val="99"/>
    <w:rsid w:val="0096176F"/>
    <w:rPr>
      <w:color w:val="000000" w:themeColor="text1"/>
      <w:lang w:val="ru-RU" w:eastAsia="ru-RU"/>
    </w:rPr>
  </w:style>
  <w:style w:type="character" w:styleId="ac">
    <w:name w:val="page number"/>
    <w:basedOn w:val="a0"/>
    <w:rsid w:val="00E33F00"/>
    <w:rPr>
      <w:rFonts w:ascii="Arial" w:hAnsi="Arial"/>
      <w:sz w:val="20"/>
    </w:rPr>
  </w:style>
  <w:style w:type="paragraph" w:styleId="10">
    <w:name w:val="toc 1"/>
    <w:basedOn w:val="a"/>
    <w:next w:val="a"/>
    <w:autoRedefine/>
    <w:uiPriority w:val="39"/>
    <w:rsid w:val="00C745BE"/>
    <w:pPr>
      <w:tabs>
        <w:tab w:val="left" w:pos="426"/>
        <w:tab w:val="right" w:leader="dot" w:pos="9923"/>
      </w:tabs>
      <w:ind w:left="425" w:right="567" w:hanging="425"/>
    </w:pPr>
    <w:rPr>
      <w:b/>
    </w:rPr>
  </w:style>
  <w:style w:type="paragraph" w:styleId="20">
    <w:name w:val="toc 2"/>
    <w:basedOn w:val="a"/>
    <w:next w:val="a"/>
    <w:autoRedefine/>
    <w:uiPriority w:val="39"/>
    <w:rsid w:val="00C745BE"/>
    <w:pPr>
      <w:tabs>
        <w:tab w:val="left" w:pos="993"/>
        <w:tab w:val="right" w:leader="dot" w:pos="9923"/>
      </w:tabs>
      <w:ind w:left="993" w:right="566" w:hanging="567"/>
    </w:pPr>
  </w:style>
  <w:style w:type="paragraph" w:styleId="31">
    <w:name w:val="toc 3"/>
    <w:basedOn w:val="a"/>
    <w:next w:val="a"/>
    <w:autoRedefine/>
    <w:uiPriority w:val="39"/>
    <w:rsid w:val="00C745BE"/>
    <w:pPr>
      <w:tabs>
        <w:tab w:val="left" w:pos="1843"/>
        <w:tab w:val="right" w:leader="dot" w:pos="9923"/>
      </w:tabs>
      <w:ind w:left="1843" w:right="566" w:hanging="850"/>
    </w:pPr>
    <w:rPr>
      <w:i/>
      <w:iCs/>
    </w:rPr>
  </w:style>
  <w:style w:type="paragraph" w:styleId="41">
    <w:name w:val="toc 4"/>
    <w:basedOn w:val="a"/>
    <w:next w:val="a"/>
    <w:autoRedefine/>
    <w:uiPriority w:val="39"/>
    <w:rsid w:val="00C745BE"/>
    <w:pPr>
      <w:tabs>
        <w:tab w:val="left" w:pos="2977"/>
        <w:tab w:val="right" w:leader="dot" w:pos="9923"/>
      </w:tabs>
      <w:ind w:left="2977" w:right="566" w:hanging="1134"/>
    </w:pPr>
    <w:rPr>
      <w:i/>
      <w:noProof/>
      <w:szCs w:val="21"/>
    </w:rPr>
  </w:style>
  <w:style w:type="paragraph" w:styleId="51">
    <w:name w:val="toc 5"/>
    <w:basedOn w:val="a"/>
    <w:next w:val="a"/>
    <w:autoRedefine/>
    <w:uiPriority w:val="39"/>
    <w:rsid w:val="00C745BE"/>
    <w:pPr>
      <w:tabs>
        <w:tab w:val="left" w:pos="4395"/>
        <w:tab w:val="right" w:leader="dot" w:pos="9923"/>
      </w:tabs>
      <w:ind w:left="4395" w:right="566" w:hanging="1418"/>
    </w:pPr>
  </w:style>
  <w:style w:type="paragraph" w:styleId="61">
    <w:name w:val="toc 6"/>
    <w:basedOn w:val="a"/>
    <w:next w:val="a"/>
    <w:autoRedefine/>
    <w:uiPriority w:val="39"/>
    <w:rsid w:val="00C745BE"/>
    <w:pPr>
      <w:tabs>
        <w:tab w:val="left" w:pos="4536"/>
        <w:tab w:val="right" w:leader="dot" w:pos="9923"/>
      </w:tabs>
      <w:ind w:left="4536" w:right="567" w:hanging="1559"/>
    </w:pPr>
  </w:style>
  <w:style w:type="paragraph" w:styleId="71">
    <w:name w:val="toc 7"/>
    <w:basedOn w:val="a"/>
    <w:next w:val="a"/>
    <w:autoRedefine/>
    <w:rsid w:val="00C745BE"/>
    <w:pPr>
      <w:ind w:left="1440"/>
    </w:pPr>
  </w:style>
  <w:style w:type="paragraph" w:styleId="81">
    <w:name w:val="toc 8"/>
    <w:basedOn w:val="a"/>
    <w:next w:val="a"/>
    <w:autoRedefine/>
    <w:rsid w:val="00C745BE"/>
    <w:pPr>
      <w:ind w:left="1680"/>
    </w:pPr>
  </w:style>
  <w:style w:type="paragraph" w:styleId="91">
    <w:name w:val="toc 9"/>
    <w:basedOn w:val="a"/>
    <w:next w:val="a"/>
    <w:autoRedefine/>
    <w:rsid w:val="00C745BE"/>
    <w:pPr>
      <w:ind w:left="1920"/>
    </w:pPr>
  </w:style>
  <w:style w:type="numbering" w:styleId="111111">
    <w:name w:val="Outline List 2"/>
    <w:rsid w:val="00C8036A"/>
    <w:pPr>
      <w:numPr>
        <w:numId w:val="1"/>
      </w:numPr>
    </w:pPr>
  </w:style>
  <w:style w:type="paragraph" w:styleId="ad">
    <w:name w:val="Document Map"/>
    <w:basedOn w:val="a"/>
    <w:link w:val="ae"/>
    <w:rsid w:val="00C745BE"/>
    <w:pPr>
      <w:shd w:val="clear" w:color="auto" w:fill="000080"/>
    </w:pPr>
    <w:rPr>
      <w:rFonts w:ascii="Tahoma" w:hAnsi="Tahoma" w:cs="Tahoma"/>
      <w:sz w:val="20"/>
    </w:rPr>
  </w:style>
  <w:style w:type="character" w:customStyle="1" w:styleId="ae">
    <w:name w:val="Схема документа Знак"/>
    <w:basedOn w:val="a0"/>
    <w:link w:val="ad"/>
    <w:rsid w:val="00E33F00"/>
    <w:rPr>
      <w:rFonts w:ascii="Tahoma" w:hAnsi="Tahoma" w:cs="Tahoma"/>
      <w:sz w:val="20"/>
      <w:shd w:val="clear" w:color="auto" w:fill="000080"/>
      <w:lang w:val="ru-RU" w:eastAsia="ru-RU"/>
    </w:rPr>
  </w:style>
  <w:style w:type="paragraph" w:styleId="af">
    <w:name w:val="TOC Heading"/>
    <w:next w:val="a"/>
    <w:uiPriority w:val="39"/>
    <w:unhideWhenUsed/>
    <w:qFormat/>
    <w:rsid w:val="00C745BE"/>
    <w:pPr>
      <w:keepNext/>
      <w:keepLines/>
      <w:spacing w:before="360" w:after="360" w:line="360" w:lineRule="auto"/>
      <w:jc w:val="center"/>
    </w:pPr>
    <w:rPr>
      <w:rFonts w:ascii="Times New Roman Полужирный" w:eastAsiaTheme="majorEastAsia" w:hAnsi="Times New Roman Полужирный" w:cstheme="majorBidi"/>
      <w:b/>
      <w:color w:val="000000" w:themeColor="text1"/>
      <w:kern w:val="32"/>
      <w:sz w:val="28"/>
      <w:szCs w:val="28"/>
      <w:lang w:val="ru-RU"/>
    </w:rPr>
  </w:style>
  <w:style w:type="character" w:customStyle="1" w:styleId="40">
    <w:name w:val="Заголовок 4 Знак"/>
    <w:aliases w:val="Scroll Heading 4 Знак"/>
    <w:basedOn w:val="a0"/>
    <w:link w:val="4"/>
    <w:rsid w:val="00957B57"/>
    <w:rPr>
      <w:b/>
      <w:bCs/>
      <w:lang w:val="ru-RU" w:eastAsia="ru-RU"/>
    </w:rPr>
  </w:style>
  <w:style w:type="character" w:customStyle="1" w:styleId="50">
    <w:name w:val="Заголовок 5 Знак"/>
    <w:aliases w:val="Scroll Heading 5 Знак"/>
    <w:link w:val="5"/>
    <w:uiPriority w:val="9"/>
    <w:rsid w:val="00C745BE"/>
    <w:rPr>
      <w:b/>
      <w:bCs/>
      <w:iCs/>
      <w:szCs w:val="26"/>
      <w:lang w:val="ru-RU" w:eastAsia="ru-RU"/>
    </w:rPr>
  </w:style>
  <w:style w:type="table" w:customStyle="1" w:styleId="ScrollSectionColumn">
    <w:name w:val="Scroll Section Column"/>
    <w:basedOn w:val="a1"/>
    <w:uiPriority w:val="99"/>
    <w:rsid w:val="00F970E5"/>
    <w:rPr>
      <w:color w:val="000000" w:themeColor="text1"/>
      <w:sz w:val="20"/>
    </w:rPr>
    <w:tblPr/>
    <w:tblStylePr w:type="firstRow">
      <w:pPr>
        <w:jc w:val="center"/>
      </w:pPr>
      <w:rPr>
        <w:rFonts w:ascii="Times New Roman" w:hAnsi="Times New Roman"/>
        <w:sz w:val="20"/>
      </w:rPr>
      <w:tblPr/>
      <w:trPr>
        <w:tblHeader/>
      </w:trPr>
      <w:tcPr>
        <w:vAlign w:val="center"/>
      </w:tcPr>
    </w:tblStylePr>
    <w:tblStylePr w:type="firstCol">
      <w:rPr>
        <w:rFonts w:ascii="Times New Roman" w:hAnsi="Times New Roman"/>
        <w:sz w:val="20"/>
      </w:rPr>
    </w:tblStylePr>
    <w:tblStylePr w:type="lastCol">
      <w:rPr>
        <w:rFonts w:ascii="Times New Roman" w:hAnsi="Times New Roman"/>
        <w:sz w:val="20"/>
      </w:rPr>
    </w:tblStylePr>
  </w:style>
  <w:style w:type="table" w:customStyle="1" w:styleId="ScrollTip">
    <w:name w:val="Scroll Tip"/>
    <w:basedOn w:val="a1"/>
    <w:uiPriority w:val="99"/>
    <w:qFormat/>
    <w:rsid w:val="00D06AF6"/>
    <w:pPr>
      <w:spacing w:before="20" w:after="120" w:line="360" w:lineRule="auto"/>
      <w:ind w:firstLine="851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auto"/>
    </w:tcPr>
  </w:style>
  <w:style w:type="table" w:customStyle="1" w:styleId="ScrollWarning">
    <w:name w:val="Scroll Warning"/>
    <w:basedOn w:val="a1"/>
    <w:uiPriority w:val="99"/>
    <w:qFormat/>
    <w:rsid w:val="00D06AF6"/>
    <w:pPr>
      <w:spacing w:before="20" w:after="120" w:line="360" w:lineRule="auto"/>
      <w:ind w:firstLine="851"/>
      <w:jc w:val="both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FF" w:themeFill="background1"/>
    </w:tcPr>
  </w:style>
  <w:style w:type="table" w:customStyle="1" w:styleId="ScrollCode">
    <w:name w:val="Scroll Code"/>
    <w:basedOn w:val="a1"/>
    <w:uiPriority w:val="99"/>
    <w:qFormat/>
    <w:rsid w:val="00F4698B"/>
    <w:rPr>
      <w:rFonts w:ascii="Courier New" w:hAnsi="Courier New"/>
    </w:rPr>
    <w:tblPr>
      <w:tblCellSpacing w:w="0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a1"/>
    <w:uiPriority w:val="99"/>
    <w:qFormat/>
    <w:rsid w:val="00661F22"/>
    <w:pPr>
      <w:spacing w:before="20" w:after="120" w:line="360" w:lineRule="auto"/>
      <w:ind w:firstLine="851"/>
      <w:jc w:val="both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FF" w:themeFill="background1"/>
    </w:tcPr>
    <w:tblStylePr w:type="firstRow">
      <w:tblPr/>
      <w:trPr>
        <w:tblHeader/>
      </w:trPr>
    </w:tblStylePr>
  </w:style>
  <w:style w:type="table" w:customStyle="1" w:styleId="ScrollTableNormal">
    <w:name w:val="Scroll Table Normal"/>
    <w:basedOn w:val="a1"/>
    <w:uiPriority w:val="99"/>
    <w:qFormat/>
    <w:rsid w:val="00F970E5"/>
    <w:pPr>
      <w:ind w:left="108" w:right="108"/>
      <w:jc w:val="both"/>
    </w:pPr>
    <w:rPr>
      <w:color w:val="000000" w:themeColor="text1"/>
      <w:sz w:val="20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pPr>
        <w:keepNext/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center"/>
        <w:outlineLvl w:val="9"/>
      </w:pPr>
      <w:rPr>
        <w:rFonts w:ascii="Times New Roman" w:hAnsi="Times New Roman"/>
        <w:b/>
        <w:bCs w:val="0"/>
        <w:i w:val="0"/>
        <w:iCs w:val="0"/>
        <w:color w:val="262626" w:themeColor="text1" w:themeTint="D9"/>
        <w:sz w:val="20"/>
      </w:rPr>
      <w:tblPr/>
      <w:trPr>
        <w:cantSplit/>
        <w:tblHeader/>
      </w:trPr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  <w:tl2br w:val="nil"/>
          <w:tr2bl w:val="nil"/>
        </w:tcBorders>
        <w:vAlign w:val="center"/>
      </w:tcPr>
    </w:tblStylePr>
    <w:tblStylePr w:type="lastRow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b/>
        <w:color w:val="auto"/>
        <w:sz w:val="20"/>
      </w:rPr>
      <w:tblPr/>
      <w:tcPr>
        <w:shd w:val="clear" w:color="auto" w:fill="FFFFFF" w:themeFill="background1"/>
      </w:tcPr>
    </w:tblStylePr>
    <w:tblStylePr w:type="lastCo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</w:pPr>
      <w:rPr>
        <w:rFonts w:ascii="Times New Roman" w:hAnsi="Times New Roman"/>
        <w:sz w:val="20"/>
      </w:rPr>
    </w:tblStylePr>
    <w:tblStylePr w:type="band1Vert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band2Vert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band1Horz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band2Horz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neCel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nwCel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2"/>
      </w:rPr>
    </w:tblStylePr>
    <w:tblStylePr w:type="seCel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  <w:tblStylePr w:type="swCell">
      <w:pPr>
        <w:wordWrap/>
        <w:spacing w:beforeLines="0" w:before="0" w:beforeAutospacing="0" w:afterLines="0" w:after="0" w:afterAutospacing="0" w:line="240" w:lineRule="auto"/>
        <w:ind w:leftChars="0" w:left="108" w:rightChars="0" w:right="108" w:firstLineChars="0" w:firstLine="0"/>
        <w:contextualSpacing w:val="0"/>
        <w:mirrorIndents w:val="0"/>
        <w:jc w:val="both"/>
        <w:outlineLvl w:val="9"/>
      </w:pPr>
      <w:rPr>
        <w:rFonts w:ascii="Times New Roman" w:hAnsi="Times New Roman"/>
        <w:sz w:val="20"/>
      </w:rPr>
    </w:tblStylePr>
  </w:style>
  <w:style w:type="table" w:customStyle="1" w:styleId="ScrollPanel">
    <w:name w:val="Scroll Panel"/>
    <w:basedOn w:val="-1"/>
    <w:uiPriority w:val="99"/>
    <w:qFormat/>
    <w:rsid w:val="00F970E5"/>
    <w:pPr>
      <w:jc w:val="center"/>
    </w:pPr>
    <w:rPr>
      <w:color w:val="000000" w:themeColor="text1"/>
      <w:sz w:val="20"/>
      <w:szCs w:val="20"/>
      <w:lang w:val="ru-RU"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113" w:type="dxa"/>
        <w:left w:w="58" w:type="dxa"/>
        <w:bottom w:w="113" w:type="dxa"/>
        <w:right w:w="58" w:type="dxa"/>
      </w:tblCellMar>
    </w:tblPr>
    <w:tcPr>
      <w:shd w:val="clear" w:color="auto" w:fill="FFFFFF" w:themeFill="background1"/>
    </w:tcPr>
    <w:tblStylePr w:type="firstRow">
      <w:pPr>
        <w:keepNext/>
        <w:pageBreakBefore w:val="0"/>
        <w:wordWrap/>
        <w:spacing w:beforeLines="0" w:before="120" w:beforeAutospacing="0" w:afterLines="0" w:after="120" w:afterAutospacing="0" w:line="360" w:lineRule="auto"/>
        <w:ind w:leftChars="0" w:left="0" w:rightChars="0" w:right="0" w:firstLineChars="0" w:firstLine="0"/>
        <w:contextualSpacing w:val="0"/>
        <w:mirrorIndents w:val="0"/>
        <w:jc w:val="center"/>
      </w:pPr>
      <w:rPr>
        <w:rFonts w:ascii="Times New Roman" w:hAnsi="Times New Roman"/>
        <w:b/>
        <w:color w:val="auto"/>
        <w:sz w:val="20"/>
      </w:rPr>
      <w:tblPr>
        <w:tblCellMar>
          <w:top w:w="113" w:type="dxa"/>
          <w:left w:w="108" w:type="dxa"/>
          <w:bottom w:w="113" w:type="dxa"/>
          <w:right w:w="108" w:type="dxa"/>
        </w:tblCellMar>
      </w:tblPr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cBorders>
        <w:vAlign w:val="center"/>
      </w:tcPr>
    </w:tblStylePr>
  </w:style>
  <w:style w:type="table" w:customStyle="1" w:styleId="ScrollNote">
    <w:name w:val="Scroll Note"/>
    <w:basedOn w:val="a1"/>
    <w:uiPriority w:val="99"/>
    <w:qFormat/>
    <w:rsid w:val="00661F22"/>
    <w:pPr>
      <w:ind w:firstLine="851"/>
      <w:jc w:val="both"/>
    </w:pPr>
    <w:rPr>
      <w:color w:val="000000" w:themeColor="text1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FF" w:themeFill="background1"/>
    </w:tcPr>
    <w:tblStylePr w:type="firstRow">
      <w:tblPr/>
      <w:trPr>
        <w:tblHeader/>
      </w:trPr>
    </w:tblStylePr>
  </w:style>
  <w:style w:type="table" w:customStyle="1" w:styleId="ScrollQuote">
    <w:name w:val="Scroll Quote"/>
    <w:basedOn w:val="a1"/>
    <w:uiPriority w:val="99"/>
    <w:qFormat/>
    <w:rsid w:val="00F970E5"/>
    <w:pPr>
      <w:ind w:left="173" w:right="259"/>
    </w:pPr>
    <w:rPr>
      <w:color w:val="000000" w:themeColor="text1"/>
      <w:sz w:val="20"/>
    </w:rPr>
    <w:tblPr>
      <w:tblCellMar>
        <w:left w:w="58" w:type="dxa"/>
        <w:right w:w="58" w:type="dxa"/>
      </w:tblCellMar>
    </w:tblPr>
    <w:tblStylePr w:type="firstRow">
      <w:pPr>
        <w:jc w:val="center"/>
      </w:pPr>
      <w:tblPr/>
      <w:trPr>
        <w:tblHeader/>
      </w:trPr>
      <w:tcPr>
        <w:vAlign w:val="center"/>
      </w:tcPr>
    </w:tblStyle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af0">
    <w:name w:val="Plain Text"/>
    <w:basedOn w:val="a"/>
    <w:rsid w:val="00E33F00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a3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60">
    <w:name w:val="Заголовок 6 Знак"/>
    <w:aliases w:val="Scroll Heading 6 Знак"/>
    <w:link w:val="6"/>
    <w:uiPriority w:val="9"/>
    <w:rsid w:val="00C745BE"/>
    <w:rPr>
      <w:b/>
      <w:bCs/>
      <w:szCs w:val="22"/>
      <w:lang w:val="ru-RU" w:eastAsia="ru-RU"/>
    </w:rPr>
  </w:style>
  <w:style w:type="character" w:customStyle="1" w:styleId="70">
    <w:name w:val="Заголовок 7 Знак"/>
    <w:basedOn w:val="a0"/>
    <w:link w:val="7"/>
    <w:semiHidden/>
    <w:rsid w:val="00E33F00"/>
    <w:rPr>
      <w:rFonts w:eastAsiaTheme="majorEastAsia" w:cstheme="majorBidi"/>
      <w:color w:val="7F7F7F" w:themeColor="text1" w:themeTint="80"/>
      <w:lang w:val="ru-RU" w:eastAsia="ru-RU"/>
    </w:rPr>
  </w:style>
  <w:style w:type="character" w:customStyle="1" w:styleId="80">
    <w:name w:val="Заголовок 8 Знак"/>
    <w:basedOn w:val="a0"/>
    <w:link w:val="8"/>
    <w:semiHidden/>
    <w:rsid w:val="00E33F00"/>
    <w:rPr>
      <w:rFonts w:eastAsiaTheme="majorEastAsia" w:cstheme="majorBidi"/>
      <w:color w:val="7F7F7F" w:themeColor="text1" w:themeTint="80"/>
      <w:szCs w:val="21"/>
      <w:lang w:val="ru-RU" w:eastAsia="ru-RU"/>
    </w:rPr>
  </w:style>
  <w:style w:type="character" w:customStyle="1" w:styleId="90">
    <w:name w:val="Заголовок 9 Знак"/>
    <w:basedOn w:val="a0"/>
    <w:link w:val="9"/>
    <w:semiHidden/>
    <w:rsid w:val="00E33F00"/>
    <w:rPr>
      <w:rFonts w:eastAsiaTheme="majorEastAsia" w:cstheme="majorBidi"/>
      <w:color w:val="7F7F7F" w:themeColor="text1" w:themeTint="80"/>
      <w:szCs w:val="21"/>
      <w:lang w:val="ru-RU" w:eastAsia="ru-RU"/>
    </w:rPr>
  </w:style>
  <w:style w:type="character" w:styleId="af1">
    <w:name w:val="Intense Emphasis"/>
    <w:basedOn w:val="a0"/>
    <w:rsid w:val="00E33F00"/>
    <w:rPr>
      <w:i/>
      <w:iCs/>
      <w:color w:val="7F7F7F" w:themeColor="text1" w:themeTint="80"/>
    </w:rPr>
  </w:style>
  <w:style w:type="paragraph" w:styleId="af2">
    <w:name w:val="Intense Quote"/>
    <w:basedOn w:val="a"/>
    <w:next w:val="a"/>
    <w:link w:val="af3"/>
    <w:uiPriority w:val="30"/>
    <w:qFormat/>
    <w:rsid w:val="00C745B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3">
    <w:name w:val="Выделенная цитата Знак"/>
    <w:basedOn w:val="a0"/>
    <w:link w:val="af2"/>
    <w:uiPriority w:val="30"/>
    <w:rsid w:val="00C745BE"/>
    <w:rPr>
      <w:i/>
      <w:iCs/>
      <w:color w:val="4F81BD" w:themeColor="accent1"/>
      <w:lang w:val="ru-RU" w:eastAsia="ru-RU"/>
    </w:rPr>
  </w:style>
  <w:style w:type="character" w:styleId="af4">
    <w:name w:val="Intense Reference"/>
    <w:basedOn w:val="a0"/>
    <w:rsid w:val="00E33F00"/>
    <w:rPr>
      <w:b/>
      <w:bCs/>
      <w:smallCaps/>
      <w:color w:val="7F7F7F" w:themeColor="text1" w:themeTint="80"/>
      <w:spacing w:val="5"/>
    </w:rPr>
  </w:style>
  <w:style w:type="table" w:styleId="11">
    <w:name w:val="Plain Table 1"/>
    <w:aliases w:val="KoronaPay"/>
    <w:basedOn w:val="a1"/>
    <w:rsid w:val="00E33F00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113" w:type="dxa"/>
        <w:bottom w:w="57" w:type="dxa"/>
      </w:tblCellMar>
    </w:tblPr>
    <w:tblStylePr w:type="firstRow">
      <w:pPr>
        <w:jc w:val="center"/>
      </w:pPr>
      <w:rPr>
        <w:b/>
        <w:bCs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rsid w:val="00E33F0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a1"/>
    <w:uiPriority w:val="99"/>
    <w:rsid w:val="003111A7"/>
    <w:tblPr/>
  </w:style>
  <w:style w:type="paragraph" w:styleId="12">
    <w:name w:val="index 1"/>
    <w:basedOn w:val="a"/>
    <w:next w:val="a"/>
    <w:autoRedefine/>
    <w:uiPriority w:val="99"/>
    <w:unhideWhenUsed/>
    <w:rsid w:val="00E33F00"/>
    <w:pPr>
      <w:ind w:left="200" w:hanging="200"/>
      <w:jc w:val="left"/>
    </w:pPr>
    <w:rPr>
      <w:szCs w:val="18"/>
    </w:rPr>
  </w:style>
  <w:style w:type="paragraph" w:styleId="22">
    <w:name w:val="index 2"/>
    <w:basedOn w:val="a"/>
    <w:next w:val="a"/>
    <w:autoRedefine/>
    <w:unhideWhenUsed/>
    <w:rsid w:val="00E33F00"/>
    <w:pPr>
      <w:ind w:left="400" w:hanging="200"/>
      <w:jc w:val="left"/>
    </w:pPr>
    <w:rPr>
      <w:rFonts w:asciiTheme="minorHAnsi" w:hAnsiTheme="minorHAnsi"/>
      <w:sz w:val="18"/>
      <w:szCs w:val="18"/>
    </w:rPr>
  </w:style>
  <w:style w:type="paragraph" w:styleId="32">
    <w:name w:val="index 3"/>
    <w:basedOn w:val="a"/>
    <w:next w:val="a"/>
    <w:autoRedefine/>
    <w:unhideWhenUsed/>
    <w:rsid w:val="00E33F00"/>
    <w:pPr>
      <w:ind w:left="600" w:hanging="200"/>
      <w:jc w:val="left"/>
    </w:pPr>
    <w:rPr>
      <w:rFonts w:asciiTheme="minorHAnsi" w:hAnsiTheme="minorHAnsi"/>
      <w:sz w:val="18"/>
      <w:szCs w:val="18"/>
    </w:rPr>
  </w:style>
  <w:style w:type="paragraph" w:styleId="42">
    <w:name w:val="index 4"/>
    <w:basedOn w:val="a"/>
    <w:next w:val="a"/>
    <w:autoRedefine/>
    <w:unhideWhenUsed/>
    <w:rsid w:val="00E33F00"/>
    <w:pPr>
      <w:ind w:left="800" w:hanging="200"/>
      <w:jc w:val="left"/>
    </w:pPr>
    <w:rPr>
      <w:rFonts w:asciiTheme="minorHAnsi" w:hAnsiTheme="minorHAnsi"/>
      <w:sz w:val="18"/>
      <w:szCs w:val="18"/>
    </w:rPr>
  </w:style>
  <w:style w:type="paragraph" w:styleId="52">
    <w:name w:val="index 5"/>
    <w:basedOn w:val="a"/>
    <w:next w:val="a"/>
    <w:autoRedefine/>
    <w:unhideWhenUsed/>
    <w:rsid w:val="00E33F00"/>
    <w:pPr>
      <w:ind w:left="1000" w:hanging="200"/>
      <w:jc w:val="left"/>
    </w:pPr>
    <w:rPr>
      <w:rFonts w:asciiTheme="minorHAnsi" w:hAnsiTheme="minorHAnsi"/>
      <w:sz w:val="18"/>
      <w:szCs w:val="18"/>
    </w:rPr>
  </w:style>
  <w:style w:type="paragraph" w:styleId="62">
    <w:name w:val="index 6"/>
    <w:basedOn w:val="a"/>
    <w:next w:val="a"/>
    <w:autoRedefine/>
    <w:unhideWhenUsed/>
    <w:rsid w:val="00E33F00"/>
    <w:pPr>
      <w:ind w:left="1200" w:hanging="200"/>
      <w:jc w:val="left"/>
    </w:pPr>
    <w:rPr>
      <w:rFonts w:asciiTheme="minorHAnsi" w:hAnsiTheme="minorHAnsi"/>
      <w:sz w:val="18"/>
      <w:szCs w:val="18"/>
    </w:rPr>
  </w:style>
  <w:style w:type="paragraph" w:styleId="72">
    <w:name w:val="index 7"/>
    <w:basedOn w:val="a"/>
    <w:next w:val="a"/>
    <w:autoRedefine/>
    <w:unhideWhenUsed/>
    <w:rsid w:val="00E33F00"/>
    <w:pPr>
      <w:ind w:left="1400" w:hanging="200"/>
      <w:jc w:val="left"/>
    </w:pPr>
    <w:rPr>
      <w:rFonts w:asciiTheme="minorHAnsi" w:hAnsiTheme="minorHAnsi"/>
      <w:sz w:val="18"/>
      <w:szCs w:val="18"/>
    </w:rPr>
  </w:style>
  <w:style w:type="paragraph" w:styleId="82">
    <w:name w:val="index 8"/>
    <w:basedOn w:val="a"/>
    <w:next w:val="a"/>
    <w:autoRedefine/>
    <w:unhideWhenUsed/>
    <w:rsid w:val="00E33F00"/>
    <w:pPr>
      <w:ind w:left="1600" w:hanging="200"/>
      <w:jc w:val="left"/>
    </w:pPr>
    <w:rPr>
      <w:rFonts w:asciiTheme="minorHAnsi" w:hAnsiTheme="minorHAnsi"/>
      <w:sz w:val="18"/>
      <w:szCs w:val="18"/>
    </w:rPr>
  </w:style>
  <w:style w:type="paragraph" w:styleId="92">
    <w:name w:val="index 9"/>
    <w:basedOn w:val="a"/>
    <w:next w:val="a"/>
    <w:autoRedefine/>
    <w:unhideWhenUsed/>
    <w:rsid w:val="00E33F00"/>
    <w:pPr>
      <w:ind w:left="1800" w:hanging="200"/>
      <w:jc w:val="left"/>
    </w:pPr>
    <w:rPr>
      <w:rFonts w:asciiTheme="minorHAnsi" w:hAnsiTheme="minorHAnsi"/>
      <w:sz w:val="18"/>
      <w:szCs w:val="18"/>
    </w:rPr>
  </w:style>
  <w:style w:type="paragraph" w:styleId="af5">
    <w:name w:val="index heading"/>
    <w:basedOn w:val="a"/>
    <w:next w:val="12"/>
    <w:unhideWhenUsed/>
    <w:rsid w:val="00E33F00"/>
    <w:pPr>
      <w:spacing w:before="240"/>
      <w:jc w:val="center"/>
    </w:pPr>
    <w:rPr>
      <w:rFonts w:asciiTheme="minorHAnsi" w:hAnsiTheme="minorHAnsi"/>
      <w:b/>
      <w:bCs/>
      <w:sz w:val="26"/>
      <w:szCs w:val="26"/>
    </w:rPr>
  </w:style>
  <w:style w:type="paragraph" w:customStyle="1" w:styleId="af6">
    <w:name w:val="Подпись к таблице"/>
    <w:basedOn w:val="ScrollTitleTable"/>
    <w:link w:val="af7"/>
    <w:qFormat/>
    <w:rsid w:val="00696A79"/>
  </w:style>
  <w:style w:type="character" w:customStyle="1" w:styleId="a7">
    <w:name w:val="Название объекта Знак"/>
    <w:basedOn w:val="a0"/>
    <w:link w:val="a6"/>
    <w:uiPriority w:val="35"/>
    <w:rsid w:val="00626ADC"/>
    <w:rPr>
      <w:bCs/>
      <w:color w:val="000000" w:themeColor="text1"/>
      <w:szCs w:val="18"/>
      <w:lang w:val="ru-RU" w:eastAsia="ru-RU"/>
    </w:rPr>
  </w:style>
  <w:style w:type="character" w:customStyle="1" w:styleId="af7">
    <w:name w:val="Подпись к таблице Знак"/>
    <w:basedOn w:val="a7"/>
    <w:link w:val="af6"/>
    <w:rsid w:val="00696A79"/>
    <w:rPr>
      <w:bCs/>
      <w:color w:val="000000" w:themeColor="text1"/>
      <w:szCs w:val="18"/>
      <w:lang w:val="ru-RU" w:eastAsia="ru-RU"/>
    </w:rPr>
  </w:style>
  <w:style w:type="paragraph" w:styleId="af8">
    <w:name w:val="table of figures"/>
    <w:basedOn w:val="a"/>
    <w:next w:val="a"/>
    <w:uiPriority w:val="99"/>
    <w:unhideWhenUsed/>
    <w:rsid w:val="00E33F00"/>
  </w:style>
  <w:style w:type="paragraph" w:styleId="af9">
    <w:name w:val="Balloon Text"/>
    <w:basedOn w:val="a"/>
    <w:link w:val="afa"/>
    <w:semiHidden/>
    <w:unhideWhenUsed/>
    <w:rsid w:val="00C745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semiHidden/>
    <w:rsid w:val="00C745BE"/>
    <w:rPr>
      <w:rFonts w:ascii="Tahoma" w:hAnsi="Tahoma" w:cs="Tahoma"/>
      <w:sz w:val="16"/>
      <w:szCs w:val="16"/>
      <w:lang w:val="ru-RU" w:eastAsia="ru-RU"/>
    </w:rPr>
  </w:style>
  <w:style w:type="paragraph" w:styleId="afb">
    <w:name w:val="List Paragraph"/>
    <w:basedOn w:val="a"/>
    <w:uiPriority w:val="34"/>
    <w:qFormat/>
    <w:rsid w:val="00C745BE"/>
    <w:pPr>
      <w:ind w:left="720"/>
      <w:contextualSpacing/>
    </w:pPr>
  </w:style>
  <w:style w:type="paragraph" w:customStyle="1" w:styleId="4KP">
    <w:name w:val="Верхний_колонтитул_4KP"/>
    <w:link w:val="4KP0"/>
    <w:qFormat/>
    <w:rsid w:val="00E33F00"/>
    <w:pPr>
      <w:jc w:val="right"/>
    </w:pPr>
    <w:rPr>
      <w:rFonts w:ascii="Verdana" w:hAnsi="Verdana"/>
      <w:i/>
      <w:color w:val="404040" w:themeColor="text1" w:themeTint="BF"/>
      <w:sz w:val="18"/>
      <w:szCs w:val="18"/>
      <w:lang w:val="ru-RU"/>
    </w:rPr>
  </w:style>
  <w:style w:type="character" w:customStyle="1" w:styleId="4KP0">
    <w:name w:val="Верхний_колонтитул_4KP Знак"/>
    <w:basedOn w:val="a9"/>
    <w:link w:val="4KP"/>
    <w:rsid w:val="00E33F00"/>
    <w:rPr>
      <w:rFonts w:ascii="Verdana" w:hAnsi="Verdana"/>
      <w:i/>
      <w:color w:val="404040" w:themeColor="text1" w:themeTint="BF"/>
      <w:sz w:val="18"/>
      <w:szCs w:val="18"/>
      <w:lang w:val="ru-RU" w:eastAsia="ru-RU"/>
    </w:rPr>
  </w:style>
  <w:style w:type="character" w:styleId="afc">
    <w:name w:val="Placeholder Text"/>
    <w:basedOn w:val="a0"/>
    <w:rsid w:val="00E33F00"/>
    <w:rPr>
      <w:color w:val="808080"/>
    </w:rPr>
  </w:style>
  <w:style w:type="character" w:customStyle="1" w:styleId="a4">
    <w:name w:val="Заголовок Знак"/>
    <w:basedOn w:val="a0"/>
    <w:link w:val="a3"/>
    <w:rsid w:val="00E33F00"/>
    <w:rPr>
      <w:rFonts w:ascii="Tahoma" w:hAnsi="Tahoma" w:cs="Arial"/>
      <w:b/>
      <w:bCs/>
      <w:color w:val="404040"/>
      <w:kern w:val="28"/>
      <w:sz w:val="40"/>
      <w:szCs w:val="32"/>
      <w:lang w:val="ru-RU"/>
    </w:rPr>
  </w:style>
  <w:style w:type="paragraph" w:customStyle="1" w:styleId="4KP1">
    <w:name w:val="Нижний_колонтитул_4KP"/>
    <w:link w:val="4KP2"/>
    <w:qFormat/>
    <w:rsid w:val="00E33F00"/>
    <w:rPr>
      <w:rFonts w:ascii="Verdana" w:hAnsi="Verdana"/>
      <w:i/>
      <w:color w:val="404040" w:themeColor="text1" w:themeTint="BF"/>
      <w:sz w:val="18"/>
      <w:lang w:val="ru-RU"/>
    </w:rPr>
  </w:style>
  <w:style w:type="character" w:customStyle="1" w:styleId="4KP2">
    <w:name w:val="Нижний_колонтитул_4KP Знак"/>
    <w:basedOn w:val="ab"/>
    <w:link w:val="4KP1"/>
    <w:rsid w:val="00E33F00"/>
    <w:rPr>
      <w:rFonts w:ascii="Verdana" w:hAnsi="Verdana"/>
      <w:i/>
      <w:color w:val="404040" w:themeColor="text1" w:themeTint="BF"/>
      <w:sz w:val="18"/>
      <w:lang w:val="ru-RU" w:eastAsia="ru-RU"/>
    </w:rPr>
  </w:style>
  <w:style w:type="paragraph" w:customStyle="1" w:styleId="afd">
    <w:name w:val="Предупреждение"/>
    <w:basedOn w:val="a"/>
    <w:link w:val="afe"/>
    <w:qFormat/>
    <w:rsid w:val="00E33F00"/>
    <w:pPr>
      <w:shd w:val="clear" w:color="auto" w:fill="FEB19C"/>
    </w:pPr>
    <w:rPr>
      <w:i/>
    </w:rPr>
  </w:style>
  <w:style w:type="character" w:customStyle="1" w:styleId="afe">
    <w:name w:val="Предупреждение Знак"/>
    <w:basedOn w:val="a0"/>
    <w:link w:val="afd"/>
    <w:rsid w:val="00E33F00"/>
    <w:rPr>
      <w:rFonts w:ascii="Verdana" w:hAnsi="Verdana"/>
      <w:i/>
      <w:color w:val="404040" w:themeColor="text1" w:themeTint="BF"/>
      <w:sz w:val="20"/>
      <w:shd w:val="clear" w:color="auto" w:fill="FEB19C"/>
      <w:lang w:val="ru-RU"/>
    </w:rPr>
  </w:style>
  <w:style w:type="paragraph" w:customStyle="1" w:styleId="aff">
    <w:name w:val="Примечание"/>
    <w:basedOn w:val="a"/>
    <w:link w:val="aff0"/>
    <w:qFormat/>
    <w:rsid w:val="00E33F00"/>
    <w:pPr>
      <w:shd w:val="clear" w:color="auto" w:fill="D9D9D9" w:themeFill="background1" w:themeFillShade="D9"/>
    </w:pPr>
    <w:rPr>
      <w:i/>
    </w:rPr>
  </w:style>
  <w:style w:type="character" w:customStyle="1" w:styleId="aff0">
    <w:name w:val="Примечание Знак"/>
    <w:basedOn w:val="a0"/>
    <w:link w:val="aff"/>
    <w:rsid w:val="00E33F00"/>
    <w:rPr>
      <w:rFonts w:ascii="Verdana" w:hAnsi="Verdana"/>
      <w:i/>
      <w:color w:val="404040" w:themeColor="text1" w:themeTint="BF"/>
      <w:sz w:val="20"/>
      <w:shd w:val="clear" w:color="auto" w:fill="D9D9D9" w:themeFill="background1" w:themeFillShade="D9"/>
      <w:lang w:val="ru-RU"/>
    </w:rPr>
  </w:style>
  <w:style w:type="paragraph" w:customStyle="1" w:styleId="aff1">
    <w:name w:val="Текст цитаты"/>
    <w:basedOn w:val="a"/>
    <w:link w:val="aff2"/>
    <w:qFormat/>
    <w:rsid w:val="00E33F00"/>
    <w:pPr>
      <w:pBdr>
        <w:left w:val="single" w:sz="12" w:space="4" w:color="7F7F7F" w:themeColor="text1" w:themeTint="80"/>
      </w:pBdr>
      <w:ind w:left="284"/>
    </w:pPr>
    <w:rPr>
      <w:i/>
      <w:color w:val="595959" w:themeColor="text1" w:themeTint="A6"/>
    </w:rPr>
  </w:style>
  <w:style w:type="character" w:customStyle="1" w:styleId="aff2">
    <w:name w:val="Текст цитаты Знак"/>
    <w:basedOn w:val="a0"/>
    <w:link w:val="aff1"/>
    <w:rsid w:val="00E33F00"/>
    <w:rPr>
      <w:rFonts w:ascii="Verdana" w:hAnsi="Verdana"/>
      <w:i/>
      <w:color w:val="595959" w:themeColor="text1" w:themeTint="A6"/>
      <w:sz w:val="20"/>
      <w:lang w:val="ru-RU"/>
    </w:rPr>
  </w:style>
  <w:style w:type="paragraph" w:customStyle="1" w:styleId="aff3">
    <w:name w:val="Титульный"/>
    <w:basedOn w:val="a"/>
    <w:link w:val="aff4"/>
    <w:qFormat/>
    <w:rsid w:val="00C745BE"/>
    <w:pPr>
      <w:spacing w:line="300" w:lineRule="auto"/>
      <w:jc w:val="center"/>
    </w:pPr>
    <w:rPr>
      <w:rFonts w:ascii="Tahoma" w:eastAsiaTheme="majorEastAsia" w:hAnsi="Tahoma" w:cs="Arial"/>
      <w:b/>
      <w:bCs/>
      <w:color w:val="404040"/>
      <w:spacing w:val="-10"/>
      <w:kern w:val="28"/>
      <w:sz w:val="36"/>
      <w:szCs w:val="32"/>
      <w:lang w:eastAsia="en-US"/>
    </w:rPr>
  </w:style>
  <w:style w:type="character" w:customStyle="1" w:styleId="aff4">
    <w:name w:val="Титульный Знак"/>
    <w:basedOn w:val="a0"/>
    <w:link w:val="aff3"/>
    <w:rsid w:val="00C745BE"/>
    <w:rPr>
      <w:rFonts w:ascii="Tahoma" w:eastAsiaTheme="majorEastAsia" w:hAnsi="Tahoma" w:cs="Arial"/>
      <w:b/>
      <w:bCs/>
      <w:color w:val="404040"/>
      <w:spacing w:val="-10"/>
      <w:kern w:val="28"/>
      <w:sz w:val="36"/>
      <w:szCs w:val="32"/>
      <w:lang w:val="ru-RU"/>
    </w:rPr>
  </w:style>
  <w:style w:type="paragraph" w:customStyle="1" w:styleId="aff5">
    <w:name w:val="Фрагмент кода"/>
    <w:basedOn w:val="a"/>
    <w:link w:val="aff6"/>
    <w:qFormat/>
    <w:rsid w:val="00E33F00"/>
    <w:pPr>
      <w:pBdr>
        <w:left w:val="single" w:sz="8" w:space="4" w:color="7F7F7F" w:themeColor="text1" w:themeTint="80"/>
      </w:pBdr>
      <w:ind w:left="284"/>
    </w:pPr>
    <w:rPr>
      <w:rFonts w:ascii="Courier New" w:hAnsi="Courier New"/>
      <w:color w:val="595959" w:themeColor="text1" w:themeTint="A6"/>
    </w:rPr>
  </w:style>
  <w:style w:type="character" w:customStyle="1" w:styleId="aff6">
    <w:name w:val="Фрагмент кода Знак"/>
    <w:basedOn w:val="a0"/>
    <w:link w:val="aff5"/>
    <w:rsid w:val="00E33F00"/>
    <w:rPr>
      <w:rFonts w:ascii="Courier New" w:hAnsi="Courier New"/>
      <w:color w:val="595959" w:themeColor="text1" w:themeTint="A6"/>
      <w:sz w:val="20"/>
      <w:lang w:val="ru-RU"/>
    </w:rPr>
  </w:style>
  <w:style w:type="paragraph" w:customStyle="1" w:styleId="43">
    <w:name w:val="Заголовок4"/>
    <w:basedOn w:val="3"/>
    <w:link w:val="44"/>
    <w:rsid w:val="00FC1C9C"/>
  </w:style>
  <w:style w:type="character" w:customStyle="1" w:styleId="30">
    <w:name w:val="Заголовок 3 Знак"/>
    <w:aliases w:val="Scroll Heading 3 Знак"/>
    <w:basedOn w:val="a0"/>
    <w:link w:val="3"/>
    <w:rsid w:val="00FC1C9C"/>
    <w:rPr>
      <w:b/>
      <w:bCs/>
      <w:lang w:val="ru-RU" w:eastAsia="ru-RU"/>
    </w:rPr>
  </w:style>
  <w:style w:type="character" w:customStyle="1" w:styleId="44">
    <w:name w:val="Заголовок4 Знак"/>
    <w:basedOn w:val="30"/>
    <w:link w:val="43"/>
    <w:rsid w:val="00FC1C9C"/>
    <w:rPr>
      <w:b/>
      <w:bCs/>
      <w:lang w:val="ru-RU" w:eastAsia="ru-RU"/>
    </w:rPr>
  </w:style>
  <w:style w:type="paragraph" w:customStyle="1" w:styleId="phbase">
    <w:name w:val="ph_base"/>
    <w:link w:val="phbase0"/>
    <w:rsid w:val="00C745BE"/>
    <w:pPr>
      <w:spacing w:line="360" w:lineRule="auto"/>
      <w:jc w:val="both"/>
    </w:pPr>
    <w:rPr>
      <w:lang w:val="ru-RU" w:eastAsia="ru-RU"/>
    </w:rPr>
  </w:style>
  <w:style w:type="paragraph" w:customStyle="1" w:styleId="phadditiontitle1">
    <w:name w:val="ph_addition_title_1"/>
    <w:basedOn w:val="phbase"/>
    <w:next w:val="ScrollPanelNormal"/>
    <w:rsid w:val="00C745BE"/>
    <w:pPr>
      <w:keepNext/>
      <w:keepLines/>
      <w:pageBreakBefore/>
      <w:numPr>
        <w:numId w:val="12"/>
      </w:numPr>
      <w:spacing w:before="360"/>
      <w:jc w:val="center"/>
      <w:outlineLvl w:val="0"/>
    </w:pPr>
    <w:rPr>
      <w:b/>
      <w:sz w:val="28"/>
      <w:szCs w:val="28"/>
    </w:rPr>
  </w:style>
  <w:style w:type="paragraph" w:customStyle="1" w:styleId="phadditiontitle2">
    <w:name w:val="ph_addition_title_2"/>
    <w:basedOn w:val="phbase"/>
    <w:next w:val="ScrollPanelNormal"/>
    <w:rsid w:val="00C745BE"/>
    <w:pPr>
      <w:keepNext/>
      <w:keepLines/>
      <w:numPr>
        <w:ilvl w:val="1"/>
        <w:numId w:val="12"/>
      </w:numPr>
      <w:spacing w:before="360" w:after="360"/>
      <w:outlineLvl w:val="1"/>
    </w:pPr>
    <w:rPr>
      <w:b/>
    </w:rPr>
  </w:style>
  <w:style w:type="paragraph" w:customStyle="1" w:styleId="phadditiontitle3">
    <w:name w:val="ph_addition_title_3"/>
    <w:basedOn w:val="phbase"/>
    <w:next w:val="ScrollPanelNormal"/>
    <w:rsid w:val="00C745BE"/>
    <w:pPr>
      <w:keepNext/>
      <w:keepLines/>
      <w:numPr>
        <w:ilvl w:val="2"/>
        <w:numId w:val="12"/>
      </w:numPr>
      <w:spacing w:before="240" w:after="240"/>
      <w:outlineLvl w:val="2"/>
    </w:pPr>
    <w:rPr>
      <w:b/>
    </w:rPr>
  </w:style>
  <w:style w:type="numbering" w:customStyle="1" w:styleId="phadditiontitle">
    <w:name w:val="ph_additiontitle"/>
    <w:basedOn w:val="a2"/>
    <w:rsid w:val="00C745BE"/>
    <w:pPr>
      <w:numPr>
        <w:numId w:val="14"/>
      </w:numPr>
    </w:pPr>
  </w:style>
  <w:style w:type="paragraph" w:customStyle="1" w:styleId="phbibliography">
    <w:name w:val="ph_bibliography"/>
    <w:basedOn w:val="phbase"/>
    <w:rsid w:val="00C745BE"/>
    <w:pPr>
      <w:numPr>
        <w:numId w:val="3"/>
      </w:numPr>
      <w:spacing w:before="60" w:after="60" w:line="240" w:lineRule="auto"/>
    </w:pPr>
    <w:rPr>
      <w:rFonts w:cs="Arial"/>
      <w:bCs/>
      <w:szCs w:val="28"/>
    </w:rPr>
  </w:style>
  <w:style w:type="paragraph" w:customStyle="1" w:styleId="phcolontituldown">
    <w:name w:val="ph_colontituldown"/>
    <w:basedOn w:val="phbase"/>
    <w:rsid w:val="00C745BE"/>
    <w:pPr>
      <w:pBdr>
        <w:top w:val="single" w:sz="4" w:space="1" w:color="auto"/>
      </w:pBdr>
      <w:tabs>
        <w:tab w:val="right" w:pos="9497"/>
        <w:tab w:val="right" w:pos="14459"/>
      </w:tabs>
      <w:spacing w:before="20" w:after="120"/>
      <w:jc w:val="center"/>
    </w:pPr>
    <w:rPr>
      <w:sz w:val="20"/>
    </w:rPr>
  </w:style>
  <w:style w:type="paragraph" w:customStyle="1" w:styleId="phcolontitulup">
    <w:name w:val="ph_colontitulup"/>
    <w:basedOn w:val="phbase"/>
    <w:rsid w:val="00C745BE"/>
    <w:pPr>
      <w:pBdr>
        <w:bottom w:val="single" w:sz="4" w:space="1" w:color="auto"/>
      </w:pBdr>
      <w:tabs>
        <w:tab w:val="right" w:pos="14600"/>
      </w:tabs>
      <w:spacing w:before="20" w:after="120"/>
      <w:jc w:val="center"/>
    </w:pPr>
    <w:rPr>
      <w:sz w:val="20"/>
    </w:rPr>
  </w:style>
  <w:style w:type="paragraph" w:customStyle="1" w:styleId="phcomment">
    <w:name w:val="ph_comment"/>
    <w:basedOn w:val="phbase"/>
    <w:rsid w:val="00C745BE"/>
    <w:pPr>
      <w:ind w:firstLine="720"/>
    </w:pPr>
    <w:rPr>
      <w:vanish/>
      <w:color w:val="0000FF"/>
    </w:rPr>
  </w:style>
  <w:style w:type="paragraph" w:customStyle="1" w:styleId="phconfirmlist">
    <w:name w:val="ph_confirmlist"/>
    <w:basedOn w:val="phbase"/>
    <w:rsid w:val="00C745BE"/>
    <w:pPr>
      <w:spacing w:before="20" w:after="120"/>
      <w:jc w:val="center"/>
    </w:pPr>
    <w:rPr>
      <w:b/>
      <w:caps/>
      <w:sz w:val="28"/>
      <w:szCs w:val="28"/>
    </w:rPr>
  </w:style>
  <w:style w:type="paragraph" w:customStyle="1" w:styleId="phconfirmstamp">
    <w:name w:val="ph_confirmstamp"/>
    <w:basedOn w:val="phbase"/>
    <w:rsid w:val="00C745BE"/>
    <w:pPr>
      <w:spacing w:before="20" w:after="120" w:line="240" w:lineRule="auto"/>
      <w:jc w:val="left"/>
    </w:pPr>
  </w:style>
  <w:style w:type="paragraph" w:customStyle="1" w:styleId="phconfirmstampstamp">
    <w:name w:val="ph_confirmstamp_stamp"/>
    <w:basedOn w:val="phconfirmstamp"/>
    <w:rsid w:val="00C745BE"/>
  </w:style>
  <w:style w:type="paragraph" w:customStyle="1" w:styleId="phconfirmstamptitle">
    <w:name w:val="ph_confirmstamp_title"/>
    <w:basedOn w:val="phconfirmstamp"/>
    <w:next w:val="phconfirmstampstamp"/>
    <w:rsid w:val="00C745BE"/>
    <w:rPr>
      <w:b/>
      <w:caps/>
    </w:rPr>
  </w:style>
  <w:style w:type="paragraph" w:customStyle="1" w:styleId="phcontent">
    <w:name w:val="ph_content"/>
    <w:basedOn w:val="phbase"/>
    <w:next w:val="10"/>
    <w:rsid w:val="00C745BE"/>
    <w:pPr>
      <w:keepNext/>
      <w:keepLines/>
      <w:pageBreakBefore/>
      <w:tabs>
        <w:tab w:val="left" w:pos="1134"/>
        <w:tab w:val="left" w:pos="1440"/>
        <w:tab w:val="left" w:pos="1797"/>
      </w:tabs>
      <w:spacing w:before="360" w:after="360"/>
      <w:jc w:val="center"/>
    </w:pPr>
    <w:rPr>
      <w:rFonts w:cs="Arial"/>
      <w:b/>
      <w:bCs/>
      <w:sz w:val="28"/>
      <w:szCs w:val="28"/>
    </w:rPr>
  </w:style>
  <w:style w:type="paragraph" w:customStyle="1" w:styleId="phexample">
    <w:name w:val="ph_example"/>
    <w:basedOn w:val="phbase"/>
    <w:rsid w:val="00C745BE"/>
    <w:pPr>
      <w:spacing w:before="20" w:after="120"/>
    </w:pPr>
    <w:rPr>
      <w:b/>
      <w:i/>
      <w:sz w:val="20"/>
    </w:rPr>
  </w:style>
  <w:style w:type="paragraph" w:customStyle="1" w:styleId="phfigure">
    <w:name w:val="ph_figure"/>
    <w:basedOn w:val="phbase"/>
    <w:next w:val="phfiguretitle"/>
    <w:rsid w:val="00C745BE"/>
    <w:pPr>
      <w:keepNext/>
      <w:spacing w:before="20" w:after="120"/>
      <w:jc w:val="center"/>
    </w:pPr>
  </w:style>
  <w:style w:type="paragraph" w:customStyle="1" w:styleId="phfiguregraphic">
    <w:name w:val="ph_figure_graphic"/>
    <w:basedOn w:val="phfigure"/>
    <w:next w:val="phfiguretitle"/>
    <w:rsid w:val="00C745BE"/>
    <w:pPr>
      <w:spacing w:before="120"/>
    </w:pPr>
  </w:style>
  <w:style w:type="paragraph" w:customStyle="1" w:styleId="phfiguretitle">
    <w:name w:val="ph_figure_title"/>
    <w:basedOn w:val="phfigure"/>
    <w:next w:val="ScrollPanelNormal"/>
    <w:rsid w:val="00C745BE"/>
    <w:pPr>
      <w:keepNext w:val="0"/>
      <w:keepLines/>
      <w:spacing w:before="120"/>
    </w:pPr>
    <w:rPr>
      <w:rFonts w:cs="Arial"/>
    </w:rPr>
  </w:style>
  <w:style w:type="paragraph" w:customStyle="1" w:styleId="phfootnote">
    <w:name w:val="ph_footnote"/>
    <w:basedOn w:val="phbase"/>
    <w:rsid w:val="00C745BE"/>
    <w:pPr>
      <w:widowControl w:val="0"/>
    </w:pPr>
    <w:rPr>
      <w:sz w:val="18"/>
    </w:rPr>
  </w:style>
  <w:style w:type="character" w:customStyle="1" w:styleId="phinline">
    <w:name w:val="ph_inline"/>
    <w:basedOn w:val="a0"/>
    <w:rsid w:val="00C745BE"/>
  </w:style>
  <w:style w:type="character" w:customStyle="1" w:styleId="phinline8">
    <w:name w:val="ph_inline_8"/>
    <w:rsid w:val="00C745BE"/>
    <w:rPr>
      <w:sz w:val="16"/>
    </w:rPr>
  </w:style>
  <w:style w:type="character" w:customStyle="1" w:styleId="phinlinebolditalic">
    <w:name w:val="ph_inline_bolditalic"/>
    <w:rsid w:val="00C745BE"/>
    <w:rPr>
      <w:rFonts w:ascii="Times New Roman" w:hAnsi="Times New Roman"/>
      <w:b/>
      <w:bCs/>
      <w:i/>
      <w:noProof/>
      <w:lang w:val="ru-RU" w:eastAsia="ru-RU" w:bidi="ar-SA"/>
    </w:rPr>
  </w:style>
  <w:style w:type="character" w:customStyle="1" w:styleId="phinlinecomputer">
    <w:name w:val="ph_inline_computer"/>
    <w:rsid w:val="00C745BE"/>
    <w:rPr>
      <w:rFonts w:ascii="Courier New" w:hAnsi="Courier New"/>
      <w:sz w:val="24"/>
    </w:rPr>
  </w:style>
  <w:style w:type="character" w:customStyle="1" w:styleId="phinlinefirstterm">
    <w:name w:val="ph_inline_firstterm"/>
    <w:rsid w:val="00C745BE"/>
    <w:rPr>
      <w:i/>
      <w:sz w:val="24"/>
    </w:rPr>
  </w:style>
  <w:style w:type="character" w:customStyle="1" w:styleId="phinlineguiitem">
    <w:name w:val="ph_inline_guiitem"/>
    <w:rsid w:val="00C745BE"/>
    <w:rPr>
      <w:rFonts w:ascii="Times New Roman" w:hAnsi="Times New Roman"/>
      <w:b/>
      <w:bCs/>
      <w:noProof/>
      <w:lang w:val="ru-RU" w:eastAsia="ru-RU" w:bidi="ar-SA"/>
    </w:rPr>
  </w:style>
  <w:style w:type="character" w:customStyle="1" w:styleId="phinlinekeycap">
    <w:name w:val="ph_inline_keycap"/>
    <w:rsid w:val="00C745BE"/>
    <w:rPr>
      <w:b/>
      <w:smallCaps/>
      <w:sz w:val="24"/>
    </w:rPr>
  </w:style>
  <w:style w:type="character" w:customStyle="1" w:styleId="phinlinespace">
    <w:name w:val="ph_inline_space"/>
    <w:rsid w:val="00C745BE"/>
    <w:rPr>
      <w:spacing w:val="60"/>
    </w:rPr>
  </w:style>
  <w:style w:type="character" w:customStyle="1" w:styleId="phinlinesuperline">
    <w:name w:val="ph_inline_superline"/>
    <w:rsid w:val="00C745BE"/>
    <w:rPr>
      <w:vertAlign w:val="superscript"/>
    </w:rPr>
  </w:style>
  <w:style w:type="character" w:customStyle="1" w:styleId="phinlineunderline">
    <w:name w:val="ph_inline_underline"/>
    <w:rsid w:val="00C745BE"/>
    <w:rPr>
      <w:u w:val="single"/>
      <w:lang w:val="ru-RU"/>
    </w:rPr>
  </w:style>
  <w:style w:type="character" w:customStyle="1" w:styleId="phinlineunderlineitalic">
    <w:name w:val="ph_inline_underlineitalic"/>
    <w:rsid w:val="00C745BE"/>
    <w:rPr>
      <w:i/>
      <w:u w:val="single"/>
      <w:lang w:val="ru-RU"/>
    </w:rPr>
  </w:style>
  <w:style w:type="character" w:customStyle="1" w:styleId="phinlineuppercase">
    <w:name w:val="ph_inline_uppercase"/>
    <w:rsid w:val="00C745BE"/>
    <w:rPr>
      <w:caps/>
      <w:lang w:val="ru-RU"/>
    </w:rPr>
  </w:style>
  <w:style w:type="paragraph" w:customStyle="1" w:styleId="phinset">
    <w:name w:val="ph_inset"/>
    <w:basedOn w:val="ScrollPanelNormal"/>
    <w:next w:val="ScrollPanelNormal"/>
    <w:rsid w:val="00C745BE"/>
  </w:style>
  <w:style w:type="paragraph" w:customStyle="1" w:styleId="phinsetcaution">
    <w:name w:val="ph_inset_caution"/>
    <w:basedOn w:val="phinset"/>
    <w:rsid w:val="00C745BE"/>
    <w:pPr>
      <w:keepLines/>
    </w:pPr>
  </w:style>
  <w:style w:type="paragraph" w:customStyle="1" w:styleId="phinsetnote">
    <w:name w:val="ph_inset_note"/>
    <w:basedOn w:val="phinset"/>
    <w:rsid w:val="00C745BE"/>
    <w:pPr>
      <w:keepLines/>
    </w:pPr>
  </w:style>
  <w:style w:type="paragraph" w:customStyle="1" w:styleId="phinsettitle">
    <w:name w:val="ph_inset_title"/>
    <w:basedOn w:val="phinset"/>
    <w:next w:val="phinsetnote"/>
    <w:rsid w:val="00C745BE"/>
    <w:pPr>
      <w:keepNext/>
    </w:pPr>
    <w:rPr>
      <w:caps/>
    </w:rPr>
  </w:style>
  <w:style w:type="paragraph" w:customStyle="1" w:styleId="phinsetwarning">
    <w:name w:val="ph_inset_warning"/>
    <w:basedOn w:val="phinset"/>
    <w:rsid w:val="00C745BE"/>
    <w:pPr>
      <w:keepLines/>
    </w:pPr>
  </w:style>
  <w:style w:type="paragraph" w:customStyle="1" w:styleId="ScrollListBullet">
    <w:name w:val="Scroll List Bullet"/>
    <w:basedOn w:val="ScrollPanelNormal"/>
    <w:link w:val="ScrollListBullet0"/>
    <w:rsid w:val="00DA7539"/>
    <w:pPr>
      <w:numPr>
        <w:numId w:val="4"/>
      </w:numPr>
      <w:ind w:left="1316" w:hanging="465"/>
    </w:pPr>
    <w:rPr>
      <w:rFonts w:cs="Arial"/>
      <w:lang w:eastAsia="en-US"/>
    </w:rPr>
  </w:style>
  <w:style w:type="paragraph" w:customStyle="1" w:styleId="ScrollListBullet2">
    <w:name w:val="Scroll List Bullet 2"/>
    <w:basedOn w:val="ScrollPanelNormal"/>
    <w:link w:val="ScrollListBullet20"/>
    <w:rsid w:val="00720C59"/>
    <w:pPr>
      <w:numPr>
        <w:numId w:val="5"/>
      </w:numPr>
    </w:pPr>
  </w:style>
  <w:style w:type="paragraph" w:customStyle="1" w:styleId="phlistitemizedtitle">
    <w:name w:val="ph_list_itemized_title"/>
    <w:basedOn w:val="ScrollPanelNormal"/>
    <w:next w:val="ScrollListBullet"/>
    <w:rsid w:val="00C745BE"/>
    <w:pPr>
      <w:keepNext/>
    </w:pPr>
  </w:style>
  <w:style w:type="paragraph" w:customStyle="1" w:styleId="ScrollListNumber2">
    <w:name w:val="Scroll List Number 2"/>
    <w:basedOn w:val="ScrollPanelNormal"/>
    <w:rsid w:val="00C745BE"/>
    <w:pPr>
      <w:numPr>
        <w:numId w:val="6"/>
      </w:numPr>
      <w:ind w:right="-2"/>
    </w:pPr>
  </w:style>
  <w:style w:type="paragraph" w:customStyle="1" w:styleId="ScrollListNumber">
    <w:name w:val="Scroll List Number"/>
    <w:basedOn w:val="ScrollPanelNormal"/>
    <w:rsid w:val="00C745BE"/>
    <w:pPr>
      <w:numPr>
        <w:numId w:val="7"/>
      </w:numPr>
      <w:ind w:right="-2"/>
    </w:pPr>
  </w:style>
  <w:style w:type="paragraph" w:customStyle="1" w:styleId="phlistorderedtitle">
    <w:name w:val="ph_list_ordered_title"/>
    <w:basedOn w:val="ScrollPanelNormal"/>
    <w:next w:val="ScrollListNumber2"/>
    <w:rsid w:val="00C745BE"/>
    <w:pPr>
      <w:keepNext/>
    </w:pPr>
  </w:style>
  <w:style w:type="paragraph" w:customStyle="1" w:styleId="ScrollPanelNormal">
    <w:name w:val="Scroll Panel Normal"/>
    <w:basedOn w:val="phbase"/>
    <w:link w:val="ScrollPanelNormal0"/>
    <w:rsid w:val="005261B4"/>
    <w:rPr>
      <w:color w:val="000000" w:themeColor="text1"/>
    </w:rPr>
  </w:style>
  <w:style w:type="paragraph" w:customStyle="1" w:styleId="phstamp">
    <w:name w:val="ph_stamp"/>
    <w:basedOn w:val="phbase"/>
    <w:rsid w:val="00C745BE"/>
    <w:pPr>
      <w:spacing w:before="20" w:after="20"/>
    </w:pPr>
    <w:rPr>
      <w:sz w:val="16"/>
    </w:rPr>
  </w:style>
  <w:style w:type="paragraph" w:customStyle="1" w:styleId="phstampcenter">
    <w:name w:val="ph_stamp_center"/>
    <w:basedOn w:val="phstamp"/>
    <w:locked/>
    <w:rsid w:val="00C745BE"/>
    <w:pPr>
      <w:tabs>
        <w:tab w:val="left" w:pos="284"/>
      </w:tabs>
      <w:spacing w:before="0" w:after="0"/>
      <w:jc w:val="center"/>
    </w:pPr>
    <w:rPr>
      <w:sz w:val="18"/>
      <w:szCs w:val="18"/>
    </w:rPr>
  </w:style>
  <w:style w:type="paragraph" w:customStyle="1" w:styleId="phstampcenteritalic">
    <w:name w:val="ph_stamp_center_italic"/>
    <w:basedOn w:val="phstamp"/>
    <w:rsid w:val="00C745BE"/>
    <w:pPr>
      <w:jc w:val="center"/>
    </w:pPr>
    <w:rPr>
      <w:bCs/>
      <w:i/>
    </w:rPr>
  </w:style>
  <w:style w:type="paragraph" w:customStyle="1" w:styleId="phstampitalic">
    <w:name w:val="ph_stamp_italic"/>
    <w:basedOn w:val="phstamp"/>
    <w:rsid w:val="00C745BE"/>
    <w:pPr>
      <w:ind w:left="57"/>
    </w:pPr>
    <w:rPr>
      <w:i/>
    </w:rPr>
  </w:style>
  <w:style w:type="paragraph" w:customStyle="1" w:styleId="phtablecell">
    <w:name w:val="ph_table_cell"/>
    <w:basedOn w:val="phbase"/>
    <w:rsid w:val="00C745BE"/>
    <w:pPr>
      <w:spacing w:before="20" w:line="240" w:lineRule="auto"/>
    </w:pPr>
    <w:rPr>
      <w:rFonts w:cs="Arial"/>
      <w:bCs/>
      <w:sz w:val="20"/>
    </w:rPr>
  </w:style>
  <w:style w:type="paragraph" w:customStyle="1" w:styleId="phtablecellcenter">
    <w:name w:val="ph_table_cellcenter"/>
    <w:basedOn w:val="phtablecell"/>
    <w:rsid w:val="00C745BE"/>
    <w:pPr>
      <w:jc w:val="center"/>
    </w:pPr>
  </w:style>
  <w:style w:type="paragraph" w:customStyle="1" w:styleId="phtablecolcaption">
    <w:name w:val="ph_table_colcaption"/>
    <w:basedOn w:val="phtablecell"/>
    <w:next w:val="phtablecell"/>
    <w:rsid w:val="00C745BE"/>
    <w:pPr>
      <w:keepNext/>
      <w:keepLines/>
      <w:spacing w:before="120" w:after="120"/>
      <w:jc w:val="center"/>
    </w:pPr>
    <w:rPr>
      <w:b/>
    </w:rPr>
  </w:style>
  <w:style w:type="paragraph" w:customStyle="1" w:styleId="phtabletitle">
    <w:name w:val="ph_table_title"/>
    <w:basedOn w:val="phbase"/>
    <w:next w:val="phtablecolcaption"/>
    <w:rsid w:val="00C745BE"/>
    <w:pPr>
      <w:keepNext/>
      <w:spacing w:before="20" w:after="120"/>
    </w:pPr>
  </w:style>
  <w:style w:type="paragraph" w:customStyle="1" w:styleId="phtitlevoid">
    <w:name w:val="ph_title_void"/>
    <w:basedOn w:val="phbase"/>
    <w:next w:val="ScrollPanelNormal"/>
    <w:link w:val="phtitlevoid0"/>
    <w:rsid w:val="00C745BE"/>
    <w:pPr>
      <w:keepNext/>
      <w:keepLines/>
      <w:pageBreakBefore/>
      <w:spacing w:before="120" w:after="120"/>
      <w:jc w:val="center"/>
    </w:pPr>
    <w:rPr>
      <w:rFonts w:cs="Arial"/>
      <w:b/>
      <w:bCs/>
    </w:rPr>
  </w:style>
  <w:style w:type="paragraph" w:customStyle="1" w:styleId="phtitlepage">
    <w:name w:val="ph_titlepage"/>
    <w:basedOn w:val="phbase"/>
    <w:rsid w:val="00C745BE"/>
    <w:pPr>
      <w:spacing w:after="120"/>
      <w:jc w:val="center"/>
    </w:pPr>
    <w:rPr>
      <w:rFonts w:cs="Arial"/>
      <w:szCs w:val="28"/>
      <w:lang w:eastAsia="en-US"/>
    </w:rPr>
  </w:style>
  <w:style w:type="paragraph" w:customStyle="1" w:styleId="phtitlepagecode">
    <w:name w:val="ph_titlepage_code"/>
    <w:basedOn w:val="phtitlepage"/>
    <w:rsid w:val="00C745BE"/>
    <w:pPr>
      <w:spacing w:after="240"/>
    </w:pPr>
    <w:rPr>
      <w:b/>
      <w:sz w:val="26"/>
    </w:rPr>
  </w:style>
  <w:style w:type="paragraph" w:customStyle="1" w:styleId="phtitlepageconfirmstamp">
    <w:name w:val="ph_titlepage_confirmstamp"/>
    <w:basedOn w:val="phbase"/>
    <w:autoRedefine/>
    <w:rsid w:val="00C745BE"/>
    <w:pPr>
      <w:suppressAutoHyphens/>
      <w:spacing w:before="60" w:after="60"/>
    </w:pPr>
    <w:rPr>
      <w:color w:val="000000"/>
    </w:rPr>
  </w:style>
  <w:style w:type="paragraph" w:customStyle="1" w:styleId="phtitlepagecustomer">
    <w:name w:val="ph_titlepage_customer"/>
    <w:basedOn w:val="phtitlepage"/>
    <w:next w:val="phtitlepageconfirmstamp"/>
    <w:rsid w:val="00C745BE"/>
    <w:pPr>
      <w:spacing w:before="240"/>
    </w:pPr>
    <w:rPr>
      <w:b/>
      <w:sz w:val="26"/>
    </w:rPr>
  </w:style>
  <w:style w:type="paragraph" w:customStyle="1" w:styleId="phtitlepagedocpart">
    <w:name w:val="ph_titlepage_docpart"/>
    <w:basedOn w:val="phtitlepage"/>
    <w:next w:val="phtitlepagecode"/>
    <w:rsid w:val="00C745BE"/>
    <w:pPr>
      <w:spacing w:after="0"/>
    </w:pPr>
    <w:rPr>
      <w:b/>
    </w:rPr>
  </w:style>
  <w:style w:type="paragraph" w:customStyle="1" w:styleId="phtitlepagedocument">
    <w:name w:val="ph_titlepage_document"/>
    <w:basedOn w:val="phtitlepage"/>
    <w:autoRedefine/>
    <w:rsid w:val="00C745BE"/>
    <w:pPr>
      <w:spacing w:before="240"/>
    </w:pPr>
    <w:rPr>
      <w:b/>
      <w:sz w:val="26"/>
    </w:rPr>
  </w:style>
  <w:style w:type="paragraph" w:customStyle="1" w:styleId="phtitlepageother">
    <w:name w:val="ph_titlepage_other"/>
    <w:basedOn w:val="phtitlepage"/>
    <w:rsid w:val="00C745BE"/>
  </w:style>
  <w:style w:type="paragraph" w:customStyle="1" w:styleId="phtitlepagesystemfull">
    <w:name w:val="ph_titlepage_system_full"/>
    <w:basedOn w:val="phtitlepage"/>
    <w:next w:val="phtitlepagesystemshort"/>
    <w:rsid w:val="00C745BE"/>
    <w:rPr>
      <w:b/>
      <w:bCs/>
      <w:sz w:val="32"/>
      <w:szCs w:val="32"/>
    </w:rPr>
  </w:style>
  <w:style w:type="paragraph" w:customStyle="1" w:styleId="phtitlepagesystemshort">
    <w:name w:val="ph_titlepage_system_short"/>
    <w:basedOn w:val="phtitlepage"/>
    <w:next w:val="phtitlepageother"/>
    <w:rsid w:val="00C745BE"/>
    <w:rPr>
      <w:b/>
      <w:sz w:val="32"/>
    </w:rPr>
  </w:style>
  <w:style w:type="paragraph" w:styleId="HTML">
    <w:name w:val="HTML Address"/>
    <w:basedOn w:val="a"/>
    <w:link w:val="HTML0"/>
    <w:semiHidden/>
    <w:rsid w:val="00C745BE"/>
    <w:rPr>
      <w:i/>
      <w:iCs/>
    </w:rPr>
  </w:style>
  <w:style w:type="character" w:customStyle="1" w:styleId="HTML0">
    <w:name w:val="Адрес HTML Знак"/>
    <w:basedOn w:val="a0"/>
    <w:link w:val="HTML"/>
    <w:semiHidden/>
    <w:rsid w:val="00C745BE"/>
    <w:rPr>
      <w:i/>
      <w:iCs/>
      <w:lang w:val="ru-RU" w:eastAsia="ru-RU"/>
    </w:rPr>
  </w:style>
  <w:style w:type="paragraph" w:styleId="aff7">
    <w:name w:val="Body Text"/>
    <w:basedOn w:val="a"/>
    <w:link w:val="aff8"/>
    <w:rsid w:val="00A75B8C"/>
  </w:style>
  <w:style w:type="character" w:customStyle="1" w:styleId="aff8">
    <w:name w:val="Основной текст Знак"/>
    <w:basedOn w:val="a0"/>
    <w:link w:val="aff7"/>
    <w:rsid w:val="00A75B8C"/>
    <w:rPr>
      <w:lang w:val="ru-RU" w:eastAsia="ru-RU"/>
    </w:rPr>
  </w:style>
  <w:style w:type="paragraph" w:customStyle="1" w:styleId="phheader1withoutnum">
    <w:name w:val="ph_header_1_without_num"/>
    <w:basedOn w:val="1"/>
    <w:next w:val="ScrollPanelNormal"/>
    <w:rsid w:val="00C745BE"/>
    <w:pPr>
      <w:numPr>
        <w:numId w:val="0"/>
      </w:numPr>
      <w:ind w:left="720"/>
    </w:pPr>
  </w:style>
  <w:style w:type="paragraph" w:customStyle="1" w:styleId="phadditontype">
    <w:name w:val="ph_additon_type"/>
    <w:basedOn w:val="phbase"/>
    <w:next w:val="ScrollPanelNormal"/>
    <w:rsid w:val="00C745BE"/>
    <w:pPr>
      <w:jc w:val="center"/>
    </w:pPr>
    <w:rPr>
      <w:i/>
    </w:rPr>
  </w:style>
  <w:style w:type="paragraph" w:customStyle="1" w:styleId="phtablecolcaptionunderline">
    <w:name w:val="ph_table_colcaption_underline"/>
    <w:basedOn w:val="phtablecolcaption"/>
    <w:next w:val="phtablecell"/>
    <w:rsid w:val="00C745BE"/>
    <w:rPr>
      <w:u w:val="single"/>
    </w:rPr>
  </w:style>
  <w:style w:type="paragraph" w:customStyle="1" w:styleId="phstampleft">
    <w:name w:val="ph_stamp_left"/>
    <w:basedOn w:val="phstamp"/>
    <w:rsid w:val="00C745BE"/>
    <w:pPr>
      <w:jc w:val="left"/>
    </w:pPr>
    <w:rPr>
      <w:sz w:val="18"/>
    </w:rPr>
  </w:style>
  <w:style w:type="paragraph" w:customStyle="1" w:styleId="ScrollListBullet3">
    <w:name w:val="Scroll List Bullet 3"/>
    <w:basedOn w:val="ScrollListBullet2"/>
    <w:link w:val="ScrollListBullet30"/>
    <w:autoRedefine/>
    <w:qFormat/>
    <w:rsid w:val="00720C59"/>
    <w:pPr>
      <w:numPr>
        <w:ilvl w:val="1"/>
      </w:numPr>
      <w:tabs>
        <w:tab w:val="left" w:pos="2127"/>
      </w:tabs>
      <w:ind w:left="2127" w:hanging="426"/>
    </w:pPr>
  </w:style>
  <w:style w:type="paragraph" w:customStyle="1" w:styleId="ScrollListBullet4">
    <w:name w:val="Scroll List Bullet 4"/>
    <w:basedOn w:val="ScrollListBullet3"/>
    <w:autoRedefine/>
    <w:qFormat/>
    <w:rsid w:val="00C745BE"/>
    <w:pPr>
      <w:numPr>
        <w:ilvl w:val="2"/>
        <w:numId w:val="8"/>
      </w:numPr>
      <w:tabs>
        <w:tab w:val="clear" w:pos="2127"/>
      </w:tabs>
    </w:pPr>
    <w:rPr>
      <w:lang w:val="en-US"/>
    </w:rPr>
  </w:style>
  <w:style w:type="character" w:customStyle="1" w:styleId="phbase0">
    <w:name w:val="ph_base Знак"/>
    <w:basedOn w:val="a0"/>
    <w:link w:val="phbase"/>
    <w:rsid w:val="00C745BE"/>
    <w:rPr>
      <w:lang w:val="ru-RU" w:eastAsia="ru-RU"/>
    </w:rPr>
  </w:style>
  <w:style w:type="character" w:customStyle="1" w:styleId="ScrollPanelNormal0">
    <w:name w:val="Scroll Panel Normal Знак"/>
    <w:basedOn w:val="phbase0"/>
    <w:link w:val="ScrollPanelNormal"/>
    <w:rsid w:val="005261B4"/>
    <w:rPr>
      <w:color w:val="000000" w:themeColor="text1"/>
      <w:lang w:val="ru-RU" w:eastAsia="ru-RU"/>
    </w:rPr>
  </w:style>
  <w:style w:type="character" w:customStyle="1" w:styleId="ScrollListBullet20">
    <w:name w:val="Scroll List Bullet 2 Знак"/>
    <w:basedOn w:val="ScrollPanelNormal0"/>
    <w:link w:val="ScrollListBullet2"/>
    <w:rsid w:val="00720C59"/>
    <w:rPr>
      <w:color w:val="000000" w:themeColor="text1"/>
      <w:lang w:val="ru-RU" w:eastAsia="ru-RU"/>
    </w:rPr>
  </w:style>
  <w:style w:type="character" w:customStyle="1" w:styleId="ScrollListBullet30">
    <w:name w:val="Scroll List Bullet 3 Знак"/>
    <w:basedOn w:val="ScrollListBullet20"/>
    <w:link w:val="ScrollListBullet3"/>
    <w:rsid w:val="00720C59"/>
    <w:rPr>
      <w:color w:val="000000" w:themeColor="text1"/>
      <w:lang w:val="ru-RU" w:eastAsia="ru-RU"/>
    </w:rPr>
  </w:style>
  <w:style w:type="paragraph" w:customStyle="1" w:styleId="phpagenumber">
    <w:name w:val="ph_pagenumber"/>
    <w:basedOn w:val="aa"/>
    <w:link w:val="phpagenumber0"/>
    <w:autoRedefine/>
    <w:qFormat/>
    <w:rsid w:val="00C745BE"/>
  </w:style>
  <w:style w:type="character" w:customStyle="1" w:styleId="phpagenumber0">
    <w:name w:val="ph_pagenumber Знак"/>
    <w:basedOn w:val="ab"/>
    <w:link w:val="phpagenumber"/>
    <w:rsid w:val="00C745BE"/>
    <w:rPr>
      <w:color w:val="000000" w:themeColor="text1"/>
      <w:lang w:val="ru-RU" w:eastAsia="ru-RU"/>
    </w:rPr>
  </w:style>
  <w:style w:type="paragraph" w:customStyle="1" w:styleId="phtableitemizedlist1">
    <w:name w:val="ph_table_itemizedlist_1"/>
    <w:autoRedefine/>
    <w:qFormat/>
    <w:rsid w:val="00C745BE"/>
    <w:pPr>
      <w:numPr>
        <w:numId w:val="9"/>
      </w:numPr>
      <w:spacing w:before="20" w:after="120"/>
      <w:jc w:val="both"/>
    </w:pPr>
    <w:rPr>
      <w:rFonts w:cs="Arial"/>
      <w:bCs/>
      <w:lang w:val="ru-RU" w:eastAsia="ru-RU"/>
    </w:rPr>
  </w:style>
  <w:style w:type="paragraph" w:customStyle="1" w:styleId="phtableitemizedlist2">
    <w:name w:val="ph_table_itemizedlist_2"/>
    <w:basedOn w:val="phtableitemizedlist1"/>
    <w:autoRedefine/>
    <w:qFormat/>
    <w:rsid w:val="00C745BE"/>
    <w:pPr>
      <w:numPr>
        <w:ilvl w:val="1"/>
      </w:numPr>
    </w:pPr>
  </w:style>
  <w:style w:type="paragraph" w:customStyle="1" w:styleId="13">
    <w:name w:val="Заголовок_1_Дополнительный"/>
    <w:basedOn w:val="phbase"/>
    <w:autoRedefine/>
    <w:qFormat/>
    <w:rsid w:val="00C745BE"/>
    <w:pPr>
      <w:keepNext/>
      <w:keepLines/>
      <w:pageBreakBefore/>
      <w:spacing w:before="360" w:after="360"/>
      <w:ind w:left="851"/>
    </w:pPr>
    <w:rPr>
      <w:b/>
      <w:sz w:val="28"/>
    </w:rPr>
  </w:style>
  <w:style w:type="paragraph" w:customStyle="1" w:styleId="phtableorderedlist1">
    <w:name w:val="ph_table_orderedlist_1)"/>
    <w:autoRedefine/>
    <w:qFormat/>
    <w:rsid w:val="00C745BE"/>
    <w:pPr>
      <w:spacing w:before="20" w:after="120"/>
      <w:ind w:left="340" w:hanging="334"/>
      <w:jc w:val="both"/>
    </w:pPr>
    <w:rPr>
      <w:rFonts w:cs="Arial"/>
      <w:bCs/>
      <w:lang w:val="ru-RU" w:eastAsia="ru-RU"/>
    </w:rPr>
  </w:style>
  <w:style w:type="paragraph" w:customStyle="1" w:styleId="aff9">
    <w:name w:val="Текст_программы"/>
    <w:rsid w:val="00C745BE"/>
    <w:pPr>
      <w:ind w:firstLine="851"/>
    </w:pPr>
    <w:rPr>
      <w:rFonts w:ascii="Courier New" w:hAnsi="Courier New"/>
      <w:spacing w:val="-2"/>
      <w:szCs w:val="23"/>
    </w:rPr>
  </w:style>
  <w:style w:type="paragraph" w:customStyle="1" w:styleId="ph">
    <w:name w:val="ph_Рамка боковик"/>
    <w:basedOn w:val="a"/>
    <w:autoRedefine/>
    <w:qFormat/>
    <w:rsid w:val="00C745BE"/>
    <w:pPr>
      <w:spacing w:line="240" w:lineRule="auto"/>
      <w:jc w:val="center"/>
    </w:pPr>
    <w:rPr>
      <w:rFonts w:ascii="Arial" w:hAnsi="Arial" w:cs="Arial"/>
      <w:i/>
      <w:sz w:val="16"/>
      <w:szCs w:val="16"/>
    </w:rPr>
  </w:style>
  <w:style w:type="paragraph" w:customStyle="1" w:styleId="ph0">
    <w:name w:val="ph_Рамка_гориз_слева_мал"/>
    <w:basedOn w:val="a"/>
    <w:autoRedefine/>
    <w:qFormat/>
    <w:rsid w:val="00C745BE"/>
    <w:pPr>
      <w:spacing w:after="20" w:line="240" w:lineRule="auto"/>
      <w:ind w:left="57"/>
      <w:jc w:val="left"/>
    </w:pPr>
    <w:rPr>
      <w:rFonts w:ascii="Arial" w:hAnsi="Arial" w:cs="Arial"/>
      <w:i/>
      <w:sz w:val="16"/>
      <w:szCs w:val="16"/>
    </w:rPr>
  </w:style>
  <w:style w:type="paragraph" w:customStyle="1" w:styleId="phtableorderlist">
    <w:name w:val="ph_table_orderlist_абв"/>
    <w:autoRedefine/>
    <w:qFormat/>
    <w:rsid w:val="00C745BE"/>
    <w:pPr>
      <w:numPr>
        <w:numId w:val="10"/>
      </w:numPr>
      <w:spacing w:before="20" w:after="160"/>
      <w:jc w:val="both"/>
    </w:pPr>
    <w:rPr>
      <w:rFonts w:cs="Arial"/>
      <w:bCs/>
      <w:lang w:val="ru-RU" w:eastAsia="ru-RU"/>
    </w:rPr>
  </w:style>
  <w:style w:type="paragraph" w:customStyle="1" w:styleId="phtableorderlist1">
    <w:name w:val="ph_table_orderlist_1_бок"/>
    <w:autoRedefine/>
    <w:qFormat/>
    <w:rsid w:val="00C745BE"/>
    <w:pPr>
      <w:numPr>
        <w:numId w:val="11"/>
      </w:numPr>
      <w:spacing w:before="20" w:after="160"/>
      <w:jc w:val="both"/>
    </w:pPr>
    <w:rPr>
      <w:rFonts w:cs="Arial"/>
      <w:bCs/>
      <w:lang w:val="ru-RU" w:eastAsia="ru-RU"/>
    </w:rPr>
  </w:style>
  <w:style w:type="paragraph" w:customStyle="1" w:styleId="ph1">
    <w:name w:val="ph_Рамка_гориз_цент_мал"/>
    <w:basedOn w:val="ph0"/>
    <w:autoRedefine/>
    <w:qFormat/>
    <w:rsid w:val="00C745BE"/>
    <w:pPr>
      <w:ind w:left="0"/>
      <w:jc w:val="center"/>
    </w:pPr>
  </w:style>
  <w:style w:type="paragraph" w:customStyle="1" w:styleId="ph2">
    <w:name w:val="ph_Рамка_гориз_круп"/>
    <w:basedOn w:val="a"/>
    <w:autoRedefine/>
    <w:qFormat/>
    <w:rsid w:val="00C745BE"/>
    <w:pPr>
      <w:spacing w:after="20" w:line="240" w:lineRule="auto"/>
      <w:jc w:val="center"/>
    </w:pPr>
    <w:rPr>
      <w:rFonts w:ascii="Arial" w:hAnsi="Arial"/>
      <w:i/>
    </w:rPr>
  </w:style>
  <w:style w:type="character" w:customStyle="1" w:styleId="ScrollListBullet0">
    <w:name w:val="Scroll List Bullet Знак"/>
    <w:link w:val="ScrollListBullet"/>
    <w:rsid w:val="00DA7539"/>
    <w:rPr>
      <w:rFonts w:cs="Arial"/>
      <w:color w:val="000000" w:themeColor="text1"/>
      <w:lang w:val="ru-RU"/>
    </w:rPr>
  </w:style>
  <w:style w:type="character" w:customStyle="1" w:styleId="phtitlevoid0">
    <w:name w:val="ph_title_void Знак"/>
    <w:link w:val="phtitlevoid"/>
    <w:rsid w:val="00C745BE"/>
    <w:rPr>
      <w:rFonts w:cs="Arial"/>
      <w:b/>
      <w:bCs/>
      <w:lang w:val="ru-RU" w:eastAsia="ru-RU"/>
    </w:rPr>
  </w:style>
  <w:style w:type="paragraph" w:customStyle="1" w:styleId="affa">
    <w:name w:val="_Табл_Текст"/>
    <w:basedOn w:val="a"/>
    <w:rsid w:val="00CF706B"/>
  </w:style>
  <w:style w:type="character" w:styleId="affb">
    <w:name w:val="annotation reference"/>
    <w:basedOn w:val="a0"/>
    <w:uiPriority w:val="99"/>
    <w:semiHidden/>
    <w:unhideWhenUsed/>
    <w:rsid w:val="00C745BE"/>
    <w:rPr>
      <w:sz w:val="16"/>
      <w:szCs w:val="16"/>
    </w:rPr>
  </w:style>
  <w:style w:type="paragraph" w:styleId="affc">
    <w:name w:val="annotation text"/>
    <w:basedOn w:val="a"/>
    <w:link w:val="affd"/>
    <w:uiPriority w:val="99"/>
    <w:semiHidden/>
    <w:unhideWhenUsed/>
    <w:rsid w:val="00C745BE"/>
    <w:pPr>
      <w:spacing w:line="240" w:lineRule="auto"/>
    </w:pPr>
    <w:rPr>
      <w:sz w:val="20"/>
    </w:rPr>
  </w:style>
  <w:style w:type="character" w:customStyle="1" w:styleId="affd">
    <w:name w:val="Текст примечания Знак"/>
    <w:basedOn w:val="a0"/>
    <w:link w:val="affc"/>
    <w:uiPriority w:val="99"/>
    <w:semiHidden/>
    <w:rsid w:val="00C745BE"/>
    <w:rPr>
      <w:sz w:val="20"/>
      <w:lang w:val="ru-RU" w:eastAsia="ru-RU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C745BE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C745BE"/>
    <w:rPr>
      <w:b/>
      <w:bCs/>
      <w:sz w:val="20"/>
      <w:lang w:val="ru-RU" w:eastAsia="ru-RU"/>
    </w:rPr>
  </w:style>
  <w:style w:type="paragraph" w:styleId="afff0">
    <w:name w:val="No Spacing"/>
    <w:uiPriority w:val="1"/>
    <w:qFormat/>
    <w:rsid w:val="00C745BE"/>
    <w:pPr>
      <w:jc w:val="both"/>
    </w:pPr>
    <w:rPr>
      <w:lang w:val="ru-RU" w:eastAsia="ru-RU"/>
    </w:rPr>
  </w:style>
  <w:style w:type="character" w:styleId="afff1">
    <w:name w:val="Emphasis"/>
    <w:basedOn w:val="a0"/>
    <w:uiPriority w:val="20"/>
    <w:qFormat/>
    <w:rsid w:val="00C745BE"/>
    <w:rPr>
      <w:i/>
      <w:iCs/>
    </w:rPr>
  </w:style>
  <w:style w:type="character" w:styleId="afff2">
    <w:name w:val="Book Title"/>
    <w:basedOn w:val="a0"/>
    <w:uiPriority w:val="33"/>
    <w:qFormat/>
    <w:rsid w:val="00C745BE"/>
    <w:rPr>
      <w:b/>
      <w:bCs/>
      <w:i/>
      <w:iCs/>
      <w:spacing w:val="5"/>
    </w:rPr>
  </w:style>
  <w:style w:type="character" w:styleId="afff3">
    <w:name w:val="Strong"/>
    <w:basedOn w:val="a0"/>
    <w:uiPriority w:val="22"/>
    <w:qFormat/>
    <w:rsid w:val="00C745BE"/>
    <w:rPr>
      <w:b/>
      <w:bCs/>
    </w:rPr>
  </w:style>
  <w:style w:type="paragraph" w:customStyle="1" w:styleId="URL">
    <w:name w:val="Нижний колонтитул URL"/>
    <w:basedOn w:val="aa"/>
    <w:autoRedefine/>
    <w:qFormat/>
    <w:rsid w:val="00982ADA"/>
    <w:rPr>
      <w:rFonts w:ascii="Times New Roman Полужирный" w:hAnsi="Times New Roman Полужирный"/>
      <w:b/>
      <w:i/>
      <w:vanish/>
      <w:color w:val="A6A6A6" w:themeColor="background1" w:themeShade="A6"/>
      <w:szCs w:val="20"/>
    </w:rPr>
  </w:style>
  <w:style w:type="paragraph" w:customStyle="1" w:styleId="phtablecellleft">
    <w:name w:val="ph_table_cellleft"/>
    <w:basedOn w:val="phtablecell"/>
    <w:rsid w:val="00982ADA"/>
    <w:pPr>
      <w:spacing w:after="160"/>
    </w:pPr>
  </w:style>
  <w:style w:type="table" w:styleId="afff4">
    <w:name w:val="Grid Table Light"/>
    <w:basedOn w:val="a1"/>
    <w:rsid w:val="00C84BC1"/>
    <w:pPr>
      <w:spacing w:before="20" w:after="120"/>
    </w:pPr>
    <w:rPr>
      <w:color w:val="000000" w:themeColor="text1"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pPr>
        <w:keepNext/>
        <w:keepLines/>
        <w:pageBreakBefore w:val="0"/>
        <w:wordWrap/>
        <w:jc w:val="center"/>
      </w:pPr>
      <w:rPr>
        <w:rFonts w:ascii="Times New Roman Полужирный" w:hAnsi="Times New Roman Полужирный"/>
        <w:b/>
        <w:i w:val="0"/>
        <w:color w:val="000000" w:themeColor="text1"/>
        <w:sz w:val="20"/>
      </w:rPr>
      <w:tblPr/>
      <w:trPr>
        <w:cantSplit/>
        <w:tblHeader/>
      </w:trPr>
      <w:tcPr>
        <w:vAlign w:val="center"/>
      </w:tcPr>
    </w:tblStylePr>
  </w:style>
  <w:style w:type="paragraph" w:customStyle="1" w:styleId="ScrollTableLayout">
    <w:name w:val="Scroll Table Layout"/>
    <w:basedOn w:val="phtablecell"/>
    <w:autoRedefine/>
    <w:qFormat/>
    <w:rsid w:val="000F1854"/>
    <w:pPr>
      <w:spacing w:after="120"/>
    </w:pPr>
  </w:style>
  <w:style w:type="paragraph" w:customStyle="1" w:styleId="ScrollPlainText">
    <w:name w:val="Scroll Plain Text"/>
    <w:basedOn w:val="a"/>
    <w:autoRedefine/>
    <w:qFormat/>
    <w:rsid w:val="00BB2D77"/>
  </w:style>
  <w:style w:type="table" w:styleId="53">
    <w:name w:val="Plain Table 5"/>
    <w:basedOn w:val="a1"/>
    <w:rsid w:val="00153F2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Image">
    <w:name w:val="Image"/>
    <w:basedOn w:val="a"/>
    <w:autoRedefine/>
    <w:qFormat/>
    <w:rsid w:val="007D7CE5"/>
    <w:pPr>
      <w:keepNext/>
      <w:jc w:val="center"/>
    </w:pPr>
    <w:rPr>
      <w:noProof/>
    </w:rPr>
  </w:style>
  <w:style w:type="paragraph" w:customStyle="1" w:styleId="ScrollTitle">
    <w:name w:val="Scroll Title"/>
    <w:basedOn w:val="a6"/>
    <w:autoRedefine/>
    <w:qFormat/>
    <w:rsid w:val="001E3F81"/>
    <w:pPr>
      <w:keepNext/>
      <w:spacing w:before="120"/>
    </w:pPr>
    <w:rPr>
      <w:szCs w:val="24"/>
    </w:rPr>
  </w:style>
  <w:style w:type="paragraph" w:customStyle="1" w:styleId="ScrollTitleTable">
    <w:name w:val="Scroll Title Table"/>
    <w:basedOn w:val="a6"/>
    <w:autoRedefine/>
    <w:qFormat/>
    <w:rsid w:val="00B432C1"/>
    <w:pPr>
      <w:keepNext/>
      <w:spacing w:after="0" w:line="360" w:lineRule="auto"/>
      <w:jc w:val="both"/>
    </w:pPr>
  </w:style>
  <w:style w:type="table" w:styleId="33">
    <w:name w:val="Plain Table 3"/>
    <w:basedOn w:val="a1"/>
    <w:rsid w:val="00B607C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Table Web 1"/>
    <w:basedOn w:val="a1"/>
    <w:semiHidden/>
    <w:unhideWhenUsed/>
    <w:rsid w:val="0096176F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1"/>
    <w:semiHidden/>
    <w:unhideWhenUsed/>
    <w:rsid w:val="0096176F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1"/>
    <w:semiHidden/>
    <w:unhideWhenUsed/>
    <w:rsid w:val="0096176F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crollExpandMacroText">
    <w:name w:val="Scroll Expand Macro Text"/>
    <w:qFormat/>
    <w:rsid w:val="008353EE"/>
    <w:pPr>
      <w:jc w:val="both"/>
    </w:pPr>
    <w:rPr>
      <w:color w:val="FFFFFF" w:themeColor="background1"/>
      <w:lang w:val="ru-RU" w:eastAsia="ru-RU"/>
    </w:rPr>
  </w:style>
  <w:style w:type="paragraph" w:customStyle="1" w:styleId="phnormal">
    <w:name w:val="ph_normal"/>
    <w:basedOn w:val="phbase"/>
    <w:link w:val="phnormal0"/>
    <w:qFormat/>
    <w:rsid w:val="003428C7"/>
    <w:pPr>
      <w:ind w:right="-1" w:firstLine="851"/>
    </w:pPr>
  </w:style>
  <w:style w:type="character" w:customStyle="1" w:styleId="phnormal0">
    <w:name w:val="ph_normal Знак"/>
    <w:basedOn w:val="phbase0"/>
    <w:link w:val="phnormal"/>
    <w:rsid w:val="003428C7"/>
    <w:rPr>
      <w:lang w:val="ru-RU" w:eastAsia="ru-RU"/>
    </w:rPr>
  </w:style>
  <w:style w:type="table" w:customStyle="1" w:styleId="ScrollCustomPanel">
    <w:name w:val="Scroll Custom Panel"/>
    <w:basedOn w:val="a1"/>
    <w:uiPriority w:val="99"/>
    <w:qFormat/>
    <w:rsid w:val="0010625D"/>
    <w:pPr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styleId="afff5">
    <w:name w:val="Table Grid"/>
    <w:basedOn w:val="a1"/>
    <w:uiPriority w:val="59"/>
    <w:rsid w:val="00E868FB"/>
    <w:tblPr/>
  </w:style>
  <w:style w:type="table" w:customStyle="1" w:styleId="ScrollNoteCloud">
    <w:name w:val="Scroll Note Cloud"/>
    <w:basedOn w:val="a1"/>
    <w:uiPriority w:val="99"/>
    <w:rsid w:val="00250162"/>
    <w:pPr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eader" Target="header2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conf.smclinic.ru/x/gAP3Cw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6;&#1072;&#1073;&#1086;&#1090;&#1072;\&#1064;&#1072;&#1073;&#1083;&#1086;&#1085;&#1099;\&#1064;&#1072;&#1073;&#1083;&#1086;&#1085;%20WORD.dotm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50D52-4F78-481E-8110-296D17BC2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WORD</Template>
  <TotalTime>11</TotalTime>
  <Pages>26</Pages>
  <Words>1975</Words>
  <Characters>11262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Мельникова Александра Кирилловна</cp:lastModifiedBy>
  <cp:revision>3</cp:revision>
  <cp:lastPrinted>2017-10-13T10:40:00Z</cp:lastPrinted>
  <dcterms:created xsi:type="dcterms:W3CDTF">2026-06-16T14:45:00Z</dcterms:created>
  <dcterms:modified xsi:type="dcterms:W3CDTF">2026-06-16T14:56:00Z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